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92495D3" w14:textId="0329F244" w:rsidR="000025EF" w:rsidRPr="00460B53" w:rsidRDefault="000025EF" w:rsidP="000025EF">
      <w:pPr>
        <w:pStyle w:val="Titre"/>
      </w:pPr>
      <w:r w:rsidRPr="00460B53">
        <w:t xml:space="preserve">Laboratoire: </w:t>
      </w:r>
      <w:r w:rsidR="008A1BA9">
        <w:t>FIchiers/images et notifications</w:t>
      </w:r>
    </w:p>
    <w:p w14:paraId="3B949EBD" w14:textId="77777777" w:rsidR="000025EF" w:rsidRPr="006306F7" w:rsidRDefault="000025EF" w:rsidP="000025EF">
      <w:pPr>
        <w:pStyle w:val="Titre1"/>
      </w:pPr>
      <w:r w:rsidRPr="006306F7">
        <w:t>Objectif(s)</w:t>
      </w:r>
    </w:p>
    <w:p w14:paraId="1ABCCD9C" w14:textId="1902F332" w:rsidR="003E7B93" w:rsidRDefault="00507A22" w:rsidP="006A6AA6">
      <w:pPr>
        <w:pStyle w:val="Paragraphedeliste"/>
        <w:numPr>
          <w:ilvl w:val="0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Gestion des fichiers/images</w:t>
      </w:r>
    </w:p>
    <w:p w14:paraId="0EFD374E" w14:textId="458CF63C" w:rsidR="00507A22" w:rsidRDefault="00507A22" w:rsidP="006A6AA6">
      <w:pPr>
        <w:pStyle w:val="Paragraphedeliste"/>
        <w:numPr>
          <w:ilvl w:val="0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Notification</w:t>
      </w:r>
    </w:p>
    <w:p w14:paraId="39CF4F9F" w14:textId="79B715CA" w:rsidR="00507A22" w:rsidRDefault="00507A22" w:rsidP="006A6AA6">
      <w:pPr>
        <w:pStyle w:val="Paragraphedeliste"/>
        <w:numPr>
          <w:ilvl w:val="1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Toastr</w:t>
      </w:r>
    </w:p>
    <w:p w14:paraId="2172FF5D" w14:textId="39AA4391" w:rsidR="00FC5CAE" w:rsidRDefault="00FC5CAE" w:rsidP="00FC5CAE">
      <w:pPr>
        <w:pStyle w:val="Paragraphedeliste"/>
        <w:spacing w:before="0" w:after="160" w:line="259" w:lineRule="auto"/>
      </w:pPr>
    </w:p>
    <w:p w14:paraId="315CDB9A" w14:textId="05F25087" w:rsidR="00DD5E36" w:rsidRDefault="00892752" w:rsidP="00DD5E36">
      <w:pPr>
        <w:pStyle w:val="Titre1"/>
      </w:pPr>
      <w:r>
        <w:t>Fork</w:t>
      </w:r>
    </w:p>
    <w:p w14:paraId="5261772A" w14:textId="77777777" w:rsidR="00DD5E36" w:rsidRDefault="00DD5E36" w:rsidP="00DD5E36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0256665" w14:textId="1EAA97F3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 xml:space="preserve">Dans </w:t>
      </w:r>
      <w:r w:rsidR="00D81F7A">
        <w:t>Fork</w:t>
      </w:r>
      <w:r w:rsidRPr="00364654">
        <w:t>, clonez le repository </w:t>
      </w:r>
    </w:p>
    <w:p w14:paraId="35D5E5E4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URL </w:t>
      </w:r>
    </w:p>
    <w:p w14:paraId="69E13451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GitHub.com </w:t>
      </w:r>
    </w:p>
    <w:p w14:paraId="6CF66A2D" w14:textId="77777777" w:rsidR="00FD7253" w:rsidRPr="00364654" w:rsidRDefault="00FD7253" w:rsidP="00FD7253">
      <w:pPr>
        <w:spacing w:before="0" w:after="160" w:line="259" w:lineRule="auto"/>
      </w:pPr>
    </w:p>
    <w:p w14:paraId="24A8AE23" w14:textId="77777777" w:rsidR="00FD7253" w:rsidRDefault="00FD7253" w:rsidP="00FD7253">
      <w:pPr>
        <w:pStyle w:val="Titre1"/>
      </w:pPr>
      <w:r>
        <w:t>implanter les notifications élaborées</w:t>
      </w:r>
    </w:p>
    <w:p w14:paraId="3216BA5B" w14:textId="5378B3A1" w:rsidR="008828C0" w:rsidRDefault="008828C0" w:rsidP="008828C0">
      <w:r>
        <w:t xml:space="preserve">Actuellement, les messages sont passés par </w:t>
      </w:r>
      <w:r w:rsidRPr="00403C9C">
        <w:rPr>
          <w:b/>
          <w:bCs/>
        </w:rPr>
        <w:t>TempData</w:t>
      </w:r>
      <w:r>
        <w:t xml:space="preserve"> et</w:t>
      </w:r>
      <w:r w:rsidR="00114C1C">
        <w:t xml:space="preserve"> dans _</w:t>
      </w:r>
      <w:r w:rsidR="00114C1C" w:rsidRPr="00403C9C">
        <w:rPr>
          <w:b/>
          <w:bCs/>
        </w:rPr>
        <w:t>Layout</w:t>
      </w:r>
      <w:r w:rsidR="00507484">
        <w:t xml:space="preserve">, les messages sont présentés avec des classes </w:t>
      </w:r>
      <w:r w:rsidR="00507484">
        <w:rPr>
          <w:b/>
          <w:bCs/>
        </w:rPr>
        <w:t>alert</w:t>
      </w:r>
      <w:r w:rsidR="00507484">
        <w:t xml:space="preserve"> de </w:t>
      </w:r>
      <w:r w:rsidR="00507484" w:rsidRPr="00403C9C">
        <w:rPr>
          <w:b/>
          <w:bCs/>
        </w:rPr>
        <w:t>Bootstrap</w:t>
      </w:r>
      <w:r w:rsidR="00507484">
        <w:t>.</w:t>
      </w:r>
      <w:r w:rsidR="00A40EB0">
        <w:t xml:space="preserve"> </w:t>
      </w:r>
      <w:r w:rsidR="002E28C8">
        <w:t xml:space="preserve">Vous avez ajouté cela dans un </w:t>
      </w:r>
      <w:r w:rsidR="00403C9C">
        <w:t>des premiers labos</w:t>
      </w:r>
      <w:r w:rsidR="002E28C8">
        <w:t>. (Oui, oui, même si vous ne vous en rappelez plus!)</w:t>
      </w:r>
    </w:p>
    <w:p w14:paraId="20A98911" w14:textId="26721996" w:rsidR="00783178" w:rsidRDefault="00933802" w:rsidP="008828C0">
      <w:r>
        <w:t xml:space="preserve">NOTE : </w:t>
      </w:r>
      <w:r w:rsidR="00783178">
        <w:t xml:space="preserve">Nous allons remplacer </w:t>
      </w:r>
      <w:r>
        <w:t>le code ci-dessous</w:t>
      </w:r>
      <w:r w:rsidR="00783178">
        <w:t xml:space="preserve"> par Toastr</w:t>
      </w:r>
      <w:r w:rsidR="006E0268">
        <w:t>.</w:t>
      </w:r>
    </w:p>
    <w:p w14:paraId="32490054" w14:textId="77777777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17B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17B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1317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17B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1317B2">
        <w:rPr>
          <w:rFonts w:ascii="Cascadia Mono" w:hAnsi="Cascadia Mono" w:cs="Cascadia Mono"/>
          <w:color w:val="0000FF"/>
          <w:sz w:val="19"/>
          <w:szCs w:val="19"/>
          <w:lang w:val="en-US"/>
        </w:rPr>
        <w:t>="container"&gt;</w:t>
      </w:r>
    </w:p>
    <w:p w14:paraId="359E5A07" w14:textId="2F0E15DA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@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if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(!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string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.IsNullOrWhiteSpace(TempData[</w:t>
      </w:r>
      <w:r w:rsidRPr="001317B2">
        <w:rPr>
          <w:rFonts w:ascii="Cascadia Mono" w:hAnsi="Cascadia Mono" w:cs="Cascadia Mono"/>
          <w:color w:val="A31515"/>
          <w:sz w:val="19"/>
          <w:szCs w:val="19"/>
          <w:highlight w:val="yellow"/>
          <w:lang w:val="en-CA"/>
        </w:rPr>
        <w:t>"Success"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] 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as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string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))</w:t>
      </w:r>
    </w:p>
    <w:p w14:paraId="16F08B46" w14:textId="021079E9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{</w:t>
      </w:r>
    </w:p>
    <w:p w14:paraId="251BAFE8" w14:textId="529D643A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   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&lt;</w:t>
      </w:r>
      <w:r w:rsidRPr="001317B2">
        <w:rPr>
          <w:rFonts w:ascii="Cascadia Mono" w:hAnsi="Cascadia Mono" w:cs="Cascadia Mono"/>
          <w:color w:val="800000"/>
          <w:sz w:val="19"/>
          <w:szCs w:val="19"/>
          <w:highlight w:val="yellow"/>
          <w:lang w:val="en-CA"/>
        </w:rPr>
        <w:t>div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</w:t>
      </w:r>
      <w:r w:rsidRPr="001317B2">
        <w:rPr>
          <w:rFonts w:ascii="Cascadia Mono" w:hAnsi="Cascadia Mono" w:cs="Cascadia Mono"/>
          <w:color w:val="FF0000"/>
          <w:sz w:val="19"/>
          <w:szCs w:val="19"/>
          <w:highlight w:val="yellow"/>
          <w:lang w:val="en-CA"/>
        </w:rPr>
        <w:t>class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="alert alert-success"&gt;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@TempData[</w:t>
      </w:r>
      <w:r w:rsidRPr="001317B2">
        <w:rPr>
          <w:rFonts w:ascii="Cascadia Mono" w:hAnsi="Cascadia Mono" w:cs="Cascadia Mono"/>
          <w:color w:val="A31515"/>
          <w:sz w:val="19"/>
          <w:szCs w:val="19"/>
          <w:highlight w:val="yellow"/>
          <w:lang w:val="en-CA"/>
        </w:rPr>
        <w:t>"Success"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]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&lt;/</w:t>
      </w:r>
      <w:r w:rsidRPr="001317B2">
        <w:rPr>
          <w:rFonts w:ascii="Cascadia Mono" w:hAnsi="Cascadia Mono" w:cs="Cascadia Mono"/>
          <w:color w:val="800000"/>
          <w:sz w:val="19"/>
          <w:szCs w:val="19"/>
          <w:highlight w:val="yellow"/>
          <w:lang w:val="en-CA"/>
        </w:rPr>
        <w:t>div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&gt;</w:t>
      </w:r>
    </w:p>
    <w:p w14:paraId="323828F4" w14:textId="35F659D4" w:rsidR="00A40EB0" w:rsidRPr="00A40EB0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}</w:t>
      </w:r>
    </w:p>
    <w:p w14:paraId="2F87F208" w14:textId="212A2711" w:rsidR="00A40EB0" w:rsidRPr="00A40EB0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40EB0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A40EB0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A40EB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40EB0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A40EB0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A40EB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40EB0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A40EB0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0D5CEB23" w14:textId="64B23E95" w:rsidR="00A40EB0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47B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@RenderBody()</w:t>
      </w:r>
    </w:p>
    <w:p w14:paraId="045F1DBB" w14:textId="77777777" w:rsidR="009D3200" w:rsidRDefault="009D3200">
      <w:pPr>
        <w:rPr>
          <w:caps/>
          <w:spacing w:val="15"/>
        </w:rPr>
      </w:pPr>
      <w:r>
        <w:br w:type="page"/>
      </w:r>
    </w:p>
    <w:p w14:paraId="762D3B25" w14:textId="1E8210C4" w:rsidR="00FD7253" w:rsidRPr="000C4172" w:rsidRDefault="00FD7253" w:rsidP="00FD7253">
      <w:pPr>
        <w:pStyle w:val="Titre2"/>
      </w:pPr>
      <w:r w:rsidRPr="009A40FC">
        <w:lastRenderedPageBreak/>
        <w:t xml:space="preserve">Ajouter la référence </w:t>
      </w:r>
      <w:r w:rsidR="00403C9C">
        <w:t>à</w:t>
      </w:r>
      <w:r w:rsidRPr="009A40FC">
        <w:t xml:space="preserve"> la librairie Toastr</w:t>
      </w:r>
    </w:p>
    <w:p w14:paraId="443435B2" w14:textId="586EF2E7" w:rsidR="00E42672" w:rsidRDefault="00E42672" w:rsidP="006A6AA6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Rendez-vous sur le site de Toastr</w:t>
      </w:r>
      <w:r w:rsidR="00CB3124">
        <w:t xml:space="preserve"> et explorez les possibilités </w:t>
      </w:r>
      <w:r w:rsidR="00231D27">
        <w:t>dans la section exemples</w:t>
      </w:r>
      <w:r>
        <w:t> :</w:t>
      </w:r>
    </w:p>
    <w:p w14:paraId="49176F83" w14:textId="0ACB876E" w:rsidR="00E42672" w:rsidRDefault="00E42672" w:rsidP="006A6AA6">
      <w:pPr>
        <w:pStyle w:val="Paragraphedeliste"/>
        <w:numPr>
          <w:ilvl w:val="1"/>
          <w:numId w:val="7"/>
        </w:numPr>
        <w:spacing w:before="0" w:after="160" w:line="259" w:lineRule="auto"/>
      </w:pPr>
      <w:hyperlink r:id="rId11" w:history="1">
        <w:r w:rsidRPr="00E42672">
          <w:rPr>
            <w:rStyle w:val="Lienhypertexte"/>
          </w:rPr>
          <w:t>Exemples</w:t>
        </w:r>
      </w:hyperlink>
    </w:p>
    <w:p w14:paraId="4615F8F8" w14:textId="3833CA6C" w:rsidR="00E42672" w:rsidRDefault="00E42672" w:rsidP="006A6AA6">
      <w:pPr>
        <w:pStyle w:val="Paragraphedeliste"/>
        <w:numPr>
          <w:ilvl w:val="1"/>
          <w:numId w:val="7"/>
        </w:numPr>
        <w:spacing w:before="0" w:after="160" w:line="259" w:lineRule="auto"/>
      </w:pPr>
      <w:hyperlink r:id="rId12" w:history="1">
        <w:r w:rsidRPr="00F93BCE">
          <w:rPr>
            <w:rStyle w:val="Lienhypertexte"/>
          </w:rPr>
          <w:t>Documentations</w:t>
        </w:r>
      </w:hyperlink>
      <w:r w:rsidR="00C67BFE">
        <w:t xml:space="preserve"> Quick Start</w:t>
      </w:r>
    </w:p>
    <w:p w14:paraId="2FDC0725" w14:textId="1B1DE383" w:rsidR="009D3200" w:rsidRDefault="00246B2E" w:rsidP="009D3200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64ADD38E" wp14:editId="6AD247E2">
            <wp:extent cx="4886325" cy="2481620"/>
            <wp:effectExtent l="0" t="0" r="0" b="0"/>
            <wp:docPr id="8" name="Image 8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986" cy="248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08FB" w14:textId="02038C5B" w:rsidR="009D3200" w:rsidRDefault="00B70541" w:rsidP="009D3200">
      <w:pPr>
        <w:spacing w:before="0" w:after="160" w:line="259" w:lineRule="auto"/>
      </w:pPr>
      <w:r w:rsidRPr="00B70541">
        <w:rPr>
          <w:b/>
          <w:bCs/>
        </w:rPr>
        <w:t>NOTE</w:t>
      </w:r>
      <w:r>
        <w:t> : Pour l’instant nous utiliserons les options par défaut.</w:t>
      </w:r>
    </w:p>
    <w:p w14:paraId="4042F0C1" w14:textId="476BE867" w:rsidR="00FD7253" w:rsidRPr="0059136A" w:rsidRDefault="00F834AE" w:rsidP="006A6AA6">
      <w:pPr>
        <w:pStyle w:val="Paragraphedeliste"/>
        <w:numPr>
          <w:ilvl w:val="0"/>
          <w:numId w:val="7"/>
        </w:numPr>
        <w:spacing w:before="0" w:after="160" w:line="259" w:lineRule="auto"/>
      </w:pPr>
      <w:r w:rsidRPr="00F834AE">
        <w:t>Ajoutez les références aux CSS et au SCRIPT de la librairie Toastr dans le fichier _Layout, tel qu'indiqué dans Quick start, utilisez les versions Minified</w:t>
      </w:r>
    </w:p>
    <w:p w14:paraId="6524AA24" w14:textId="6829F93A" w:rsidR="001B0EA3" w:rsidRPr="00F834AE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834AE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link</w:t>
      </w:r>
      <w:r w:rsidRPr="00F834A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834AE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="~/fontawesome/css/all.css"</w:t>
      </w:r>
      <w:r w:rsidRPr="00F834A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834AE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="stylesheet"&gt;</w:t>
      </w:r>
    </w:p>
    <w:p w14:paraId="4AA00E67" w14:textId="3B300B51" w:rsidR="001B0EA3" w:rsidRPr="001B0EA3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B0EA3">
        <w:rPr>
          <w:rFonts w:ascii="Cascadia Mono" w:hAnsi="Cascadia Mono" w:cs="Cascadia Mono"/>
          <w:color w:val="800000"/>
          <w:sz w:val="19"/>
          <w:szCs w:val="19"/>
          <w:lang w:val="en-CA"/>
        </w:rPr>
        <w:t>link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="https://cdn.jsdelivr.net/npm/summernote@0.8.18/dist/summernote.min.css"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="stylesheet"&gt;</w:t>
      </w:r>
    </w:p>
    <w:p w14:paraId="5DF3888B" w14:textId="33862E38" w:rsidR="00AD01A0" w:rsidRPr="00AD01A0" w:rsidRDefault="00AD01A0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01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AD01A0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link</w:t>
      </w:r>
      <w:r w:rsidRPr="00AD01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D01A0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r w:rsidRPr="00AD01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="https://cdnjs.cloudflare.com/ajax/libs/toastr.js/latest/css/toastr.min.css"</w:t>
      </w:r>
      <w:r w:rsidRPr="00AD01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D01A0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rel</w:t>
      </w:r>
      <w:r w:rsidRPr="00AD01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="stylesheet"&gt;</w:t>
      </w:r>
    </w:p>
    <w:p w14:paraId="795571C3" w14:textId="2E11C810" w:rsidR="001B0EA3" w:rsidRPr="001B0EA3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link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href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="~/css/site.css"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asp-append-version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="true"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DFA38B4" w14:textId="07A73E1B" w:rsidR="001B0EA3" w:rsidRPr="001B0EA3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link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href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="~/ZombieParty.styles.css"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asp-append-version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="true"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11E42F6D" w14:textId="77777777" w:rsidR="00FC673A" w:rsidRPr="00122A0C" w:rsidRDefault="00FC673A">
      <w:pPr>
        <w:rPr>
          <w:caps/>
          <w:spacing w:val="15"/>
          <w:lang w:val="en-US"/>
        </w:rPr>
      </w:pPr>
      <w:r w:rsidRPr="00122A0C">
        <w:rPr>
          <w:lang w:val="en-US"/>
        </w:rPr>
        <w:br w:type="page"/>
      </w:r>
    </w:p>
    <w:p w14:paraId="5F5C3C1A" w14:textId="22A41589" w:rsidR="00956B39" w:rsidRPr="00E00AC0" w:rsidRDefault="00956B39" w:rsidP="00956B39">
      <w:pPr>
        <w:pStyle w:val="Titre2"/>
      </w:pPr>
      <w:r w:rsidRPr="00E00AC0">
        <w:lastRenderedPageBreak/>
        <w:t>Ajouter un</w:t>
      </w:r>
      <w:r w:rsidR="002F2E71">
        <w:t>E</w:t>
      </w:r>
      <w:r w:rsidRPr="00E00AC0">
        <w:t xml:space="preserve"> classe pour les constantes du projet</w:t>
      </w:r>
    </w:p>
    <w:p w14:paraId="754D5E0D" w14:textId="6DE0F68D" w:rsidR="00E00AC0" w:rsidRDefault="00E00AC0" w:rsidP="00E00AC0">
      <w:pPr>
        <w:spacing w:before="0" w:after="160" w:line="259" w:lineRule="auto"/>
        <w:ind w:left="360"/>
      </w:pPr>
      <w:r>
        <w:t xml:space="preserve">L’objectif de créer des constantes de projet c’est d’éviter les chaînes « hardcodées » dans le </w:t>
      </w:r>
      <w:r w:rsidR="00B6430B">
        <w:t>code</w:t>
      </w:r>
      <w:r w:rsidR="001B5D62">
        <w:t>, parfois avec des majuscules, parfois non</w:t>
      </w:r>
      <w:r w:rsidR="00FC673A">
        <w:t>,</w:t>
      </w:r>
      <w:r w:rsidR="001B5D62">
        <w:t xml:space="preserve"> etc</w:t>
      </w:r>
      <w:r w:rsidR="00B6430B">
        <w:t xml:space="preserve">. </w:t>
      </w:r>
      <w:r w:rsidR="00D81F7A">
        <w:t>Ça fonctionne même sans utiliser de constantes</w:t>
      </w:r>
      <w:r w:rsidR="00B6430B">
        <w:t xml:space="preserve">, mais c’est </w:t>
      </w:r>
      <w:r w:rsidR="00D81F7A">
        <w:t xml:space="preserve">vraiment </w:t>
      </w:r>
      <w:r w:rsidR="00B6430B">
        <w:t xml:space="preserve">une </w:t>
      </w:r>
      <w:r w:rsidR="00D81F7A">
        <w:t xml:space="preserve">très </w:t>
      </w:r>
      <w:r w:rsidR="00B6430B">
        <w:t>bonne pratique.</w:t>
      </w:r>
    </w:p>
    <w:p w14:paraId="707A976C" w14:textId="11AADAC9" w:rsidR="00956B39" w:rsidRPr="00E00AC0" w:rsidRDefault="00956B39" w:rsidP="006A6AA6">
      <w:pPr>
        <w:pStyle w:val="Paragraphedeliste"/>
        <w:numPr>
          <w:ilvl w:val="0"/>
          <w:numId w:val="5"/>
        </w:numPr>
        <w:spacing w:before="0" w:after="160" w:line="259" w:lineRule="auto"/>
      </w:pPr>
      <w:r w:rsidRPr="00E00AC0">
        <w:t>Créez un dossier et une classe</w:t>
      </w:r>
      <w:r w:rsidR="00B641FB">
        <w:t xml:space="preserve"> statique</w:t>
      </w:r>
      <w:r w:rsidRPr="00E00AC0">
        <w:t xml:space="preserve"> </w:t>
      </w:r>
      <w:r w:rsidRPr="00E00AC0">
        <w:rPr>
          <w:b/>
          <w:bCs/>
        </w:rPr>
        <w:t>Utility/AppConstants</w:t>
      </w:r>
      <w:r w:rsidR="00B6430B">
        <w:rPr>
          <w:b/>
          <w:bCs/>
        </w:rPr>
        <w:t>.cs</w:t>
      </w:r>
    </w:p>
    <w:p w14:paraId="2A0FEC3E" w14:textId="686272FE" w:rsidR="00956B39" w:rsidRPr="00E00AC0" w:rsidRDefault="00956B39" w:rsidP="006A6AA6">
      <w:pPr>
        <w:pStyle w:val="Paragraphedeliste"/>
        <w:numPr>
          <w:ilvl w:val="0"/>
          <w:numId w:val="5"/>
        </w:numPr>
        <w:spacing w:before="0" w:after="160" w:line="259" w:lineRule="auto"/>
      </w:pPr>
      <w:r w:rsidRPr="00E00AC0">
        <w:t xml:space="preserve">Définissez une constante pour chaque </w:t>
      </w:r>
      <w:r w:rsidR="00037E40">
        <w:t>message, pour l’instant</w:t>
      </w:r>
      <w:r w:rsidRPr="00E00AC0">
        <w:t> :</w:t>
      </w:r>
    </w:p>
    <w:p w14:paraId="51FB6187" w14:textId="77777777" w:rsidR="009E7B40" w:rsidRDefault="00037E40" w:rsidP="006A6AA6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Succès : S</w:t>
      </w:r>
      <w:r w:rsidR="009E7B40">
        <w:t>uccess</w:t>
      </w:r>
    </w:p>
    <w:p w14:paraId="14D8BCE1" w14:textId="526FED1A" w:rsidR="00956B39" w:rsidRPr="00E00AC0" w:rsidRDefault="009E7B40" w:rsidP="006A6AA6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Erreur : Error</w:t>
      </w:r>
      <w:r w:rsidR="00956B39" w:rsidRPr="00E00AC0">
        <w:t xml:space="preserve"> </w:t>
      </w:r>
    </w:p>
    <w:p w14:paraId="59D2AE12" w14:textId="141B1521" w:rsidR="00956B39" w:rsidRPr="00E00AC0" w:rsidRDefault="00956B39" w:rsidP="00031B12">
      <w:pPr>
        <w:pStyle w:val="Paragraphedeliste"/>
        <w:spacing w:before="0" w:after="160" w:line="259" w:lineRule="auto"/>
        <w:ind w:left="708"/>
      </w:pPr>
      <w:r w:rsidRPr="00E00AC0">
        <w:rPr>
          <w:b/>
          <w:bCs/>
        </w:rPr>
        <w:t xml:space="preserve">NOTE : </w:t>
      </w:r>
      <w:r w:rsidR="009E7B40">
        <w:t xml:space="preserve">Pour l’instant les messages sont « hardcodés » dans les </w:t>
      </w:r>
      <w:r w:rsidR="00FC673A">
        <w:t>contrôleurs</w:t>
      </w:r>
      <w:r w:rsidR="009E7B40">
        <w:t xml:space="preserve">, nous allons changer ça </w:t>
      </w:r>
      <w:r w:rsidR="00031B12">
        <w:t>avec le i18n.</w:t>
      </w:r>
    </w:p>
    <w:p w14:paraId="06B8990C" w14:textId="5DFC549F" w:rsidR="00950B7C" w:rsidRPr="00403C9C" w:rsidRDefault="00122A0C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</w:t>
      </w:r>
      <w:r w:rsidR="00950B7C"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ublic</w:t>
      </w:r>
      <w:r w:rsidR="00B641FB"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static</w:t>
      </w:r>
      <w:r w:rsidR="00950B7C"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950B7C"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="00950B7C"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950B7C" w:rsidRPr="00403C9C">
        <w:rPr>
          <w:rFonts w:ascii="Cascadia Mono" w:hAnsi="Cascadia Mono" w:cs="Cascadia Mono"/>
          <w:color w:val="2B91AF"/>
          <w:sz w:val="19"/>
          <w:szCs w:val="19"/>
          <w:lang w:val="en-US"/>
        </w:rPr>
        <w:t>AppConstants</w:t>
      </w:r>
    </w:p>
    <w:p w14:paraId="72D415F5" w14:textId="6C6D093C" w:rsidR="00950B7C" w:rsidRPr="00950B7C" w:rsidRDefault="00950B7C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D5B4579" w14:textId="141AA5D2" w:rsidR="00950B7C" w:rsidRPr="00950B7C" w:rsidRDefault="00747BE6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    </w:t>
      </w:r>
      <w:r w:rsidR="00950B7C" w:rsidRPr="00950B7C"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// Gestion des </w:t>
      </w:r>
      <w:r w:rsidR="00522E21">
        <w:rPr>
          <w:rFonts w:ascii="Cascadia Mono" w:hAnsi="Cascadia Mono" w:cs="Cascadia Mono"/>
          <w:color w:val="008000"/>
          <w:sz w:val="19"/>
          <w:szCs w:val="19"/>
          <w:lang w:val="en-CA"/>
        </w:rPr>
        <w:t>notifications Toastr</w:t>
      </w:r>
      <w:r w:rsidR="00950B7C" w:rsidRPr="00950B7C"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 </w:t>
      </w:r>
    </w:p>
    <w:p w14:paraId="41851B55" w14:textId="47B118D9" w:rsidR="00950B7C" w:rsidRPr="00950B7C" w:rsidRDefault="00747BE6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const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Success = </w:t>
      </w:r>
      <w:r w:rsidR="00950B7C" w:rsidRPr="00950B7C">
        <w:rPr>
          <w:rFonts w:ascii="Cascadia Mono" w:hAnsi="Cascadia Mono" w:cs="Cascadia Mono"/>
          <w:color w:val="A31515"/>
          <w:sz w:val="19"/>
          <w:szCs w:val="19"/>
          <w:lang w:val="en-CA"/>
        </w:rPr>
        <w:t>"Success"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2A7666B2" w14:textId="26C81401" w:rsidR="00950B7C" w:rsidRPr="00950B7C" w:rsidRDefault="00747BE6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const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Error = </w:t>
      </w:r>
      <w:r w:rsidR="00950B7C" w:rsidRPr="00950B7C">
        <w:rPr>
          <w:rFonts w:ascii="Cascadia Mono" w:hAnsi="Cascadia Mono" w:cs="Cascadia Mono"/>
          <w:color w:val="A31515"/>
          <w:sz w:val="19"/>
          <w:szCs w:val="19"/>
          <w:lang w:val="en-CA"/>
        </w:rPr>
        <w:t>"Error"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40497CEA" w14:textId="43714B92" w:rsidR="00DD5E36" w:rsidRDefault="00950B7C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160" w:line="259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50B7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E66A997" w14:textId="77777777" w:rsidR="00031B12" w:rsidRDefault="00031B12" w:rsidP="00031B12"/>
    <w:p w14:paraId="0E3E2707" w14:textId="360D2F22" w:rsidR="006205BF" w:rsidRPr="00E00AC0" w:rsidRDefault="006205BF" w:rsidP="006205BF">
      <w:pPr>
        <w:pStyle w:val="Titre2"/>
      </w:pPr>
      <w:r w:rsidRPr="00E00AC0">
        <w:t>Ajouter un</w:t>
      </w:r>
      <w:r>
        <w:t>e vue partielle pour les notifications</w:t>
      </w:r>
    </w:p>
    <w:p w14:paraId="1D3B7D2F" w14:textId="3773C600" w:rsidR="006205BF" w:rsidRDefault="006205BF" w:rsidP="00031B12">
      <w:r>
        <w:t>Dans l’optique de respecter les bonnes pratiques, nous allons remplacer le code présentant les alertes qui est dans le _Layout par une vue partielle.</w:t>
      </w:r>
    </w:p>
    <w:p w14:paraId="11AEBFCA" w14:textId="7ACEC4C2" w:rsidR="00D701B4" w:rsidRDefault="00D701B4" w:rsidP="006A6AA6">
      <w:pPr>
        <w:pStyle w:val="Paragraphedeliste"/>
        <w:numPr>
          <w:ilvl w:val="0"/>
          <w:numId w:val="8"/>
        </w:numPr>
        <w:spacing w:before="240" w:after="160" w:line="259" w:lineRule="auto"/>
      </w:pPr>
      <w:r>
        <w:t>La vue partielle</w:t>
      </w:r>
      <w:r w:rsidR="000C5B37">
        <w:t xml:space="preserve"> va utiliser les constantes créées précédemment. Afin de ne pas avoir à ajouter la référence (</w:t>
      </w:r>
      <w:r w:rsidR="000C5B37">
        <w:rPr>
          <w:i/>
          <w:iCs/>
        </w:rPr>
        <w:t>using</w:t>
      </w:r>
      <w:r w:rsidR="000C5B37">
        <w:t xml:space="preserve">) dans la vue, ajoutez la référence </w:t>
      </w:r>
      <w:r w:rsidR="00682A24">
        <w:t xml:space="preserve">à </w:t>
      </w:r>
      <w:r w:rsidR="00F772F1">
        <w:rPr>
          <w:b/>
          <w:bCs/>
        </w:rPr>
        <w:t>Utility</w:t>
      </w:r>
      <w:r w:rsidR="00682A24">
        <w:t xml:space="preserve"> dans </w:t>
      </w:r>
      <w:r w:rsidR="00682A24" w:rsidRPr="00682A24">
        <w:rPr>
          <w:b/>
          <w:bCs/>
        </w:rPr>
        <w:t>_ViewImports</w:t>
      </w:r>
      <w:r w:rsidR="00682A24">
        <w:t>.</w:t>
      </w:r>
    </w:p>
    <w:p w14:paraId="4B4DBD29" w14:textId="77777777" w:rsidR="002500E0" w:rsidRPr="00AD3993" w:rsidRDefault="002500E0" w:rsidP="00250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399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AD3993">
        <w:rPr>
          <w:rFonts w:ascii="Cascadia Mono" w:hAnsi="Cascadia Mono" w:cs="Cascadia Mono"/>
          <w:color w:val="0000FF"/>
          <w:sz w:val="19"/>
          <w:szCs w:val="19"/>
          <w:lang w:val="en-CA"/>
        </w:rPr>
        <w:t>using</w:t>
      </w:r>
      <w:r w:rsidRPr="00AD399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ZombieParty.ViewModels</w:t>
      </w:r>
    </w:p>
    <w:p w14:paraId="24DCB3A3" w14:textId="77777777" w:rsidR="00AD3993" w:rsidRPr="00AD3993" w:rsidRDefault="002500E0" w:rsidP="00AD3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399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Pr="00AD399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using</w:t>
      </w:r>
      <w:r w:rsidRPr="00AD399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ZombieParty.Utility</w:t>
      </w:r>
    </w:p>
    <w:p w14:paraId="40AC1AC9" w14:textId="287B7FA5" w:rsidR="0072720B" w:rsidRPr="00AD3993" w:rsidRDefault="002500E0" w:rsidP="00AD3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lang w:val="en-CA"/>
        </w:rPr>
      </w:pPr>
      <w:r w:rsidRPr="00AD399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@addTagHelper </w:t>
      </w:r>
      <w:r w:rsidRPr="00AD3993">
        <w:rPr>
          <w:rFonts w:ascii="Cascadia Mono" w:hAnsi="Cascadia Mono" w:cs="Cascadia Mono"/>
          <w:color w:val="A31515"/>
          <w:sz w:val="19"/>
          <w:szCs w:val="19"/>
          <w:lang w:val="en-CA"/>
        </w:rPr>
        <w:t>*, Microsoft.AspNetCore.Mvc.TagHelpers</w:t>
      </w:r>
    </w:p>
    <w:p w14:paraId="69BC587F" w14:textId="77777777" w:rsidR="00AD3993" w:rsidRDefault="00AD3993" w:rsidP="00AD3993">
      <w:pPr>
        <w:spacing w:before="0" w:after="160" w:line="259" w:lineRule="auto"/>
      </w:pPr>
    </w:p>
    <w:p w14:paraId="114DF55F" w14:textId="180850CF" w:rsidR="00AB78A5" w:rsidRPr="00086FDF" w:rsidRDefault="00AB78A5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 w:rsidRPr="00E00AC0">
        <w:t>Créez u</w:t>
      </w:r>
      <w:r>
        <w:t xml:space="preserve">ne vue partielle </w:t>
      </w:r>
      <w:r w:rsidR="00310A61">
        <w:t xml:space="preserve">vide </w:t>
      </w:r>
      <w:r>
        <w:t xml:space="preserve">appelée </w:t>
      </w:r>
      <w:r>
        <w:rPr>
          <w:b/>
          <w:bCs/>
        </w:rPr>
        <w:t>_Notification</w:t>
      </w:r>
      <w:r w:rsidR="002F2E71">
        <w:rPr>
          <w:b/>
          <w:bCs/>
        </w:rPr>
        <w:t>s</w:t>
      </w:r>
      <w:r w:rsidR="00310A61">
        <w:rPr>
          <w:b/>
          <w:bCs/>
        </w:rPr>
        <w:t xml:space="preserve"> </w:t>
      </w:r>
      <w:r w:rsidR="00310A61">
        <w:t>dans le</w:t>
      </w:r>
      <w:r w:rsidRPr="00E00AC0">
        <w:t xml:space="preserve"> dossier </w:t>
      </w:r>
      <w:r w:rsidR="00310A61">
        <w:rPr>
          <w:b/>
          <w:bCs/>
        </w:rPr>
        <w:t xml:space="preserve">Shared </w:t>
      </w:r>
    </w:p>
    <w:p w14:paraId="3A2466C4" w14:textId="7973D468" w:rsidR="00086FDF" w:rsidRDefault="00086FDF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Les références </w:t>
      </w:r>
      <w:r w:rsidR="00AE134C">
        <w:t xml:space="preserve">&lt;script&gt; </w:t>
      </w:r>
      <w:r>
        <w:t>à la libra</w:t>
      </w:r>
      <w:r w:rsidR="00261175">
        <w:t>irie</w:t>
      </w:r>
      <w:r>
        <w:t xml:space="preserve"> Toastr </w:t>
      </w:r>
      <w:r w:rsidR="00AE134C">
        <w:t xml:space="preserve">et jquery </w:t>
      </w:r>
      <w:r>
        <w:t>sont requises</w:t>
      </w:r>
      <w:r w:rsidR="002F05E3">
        <w:t xml:space="preserve"> (voir code plus bas)</w:t>
      </w:r>
    </w:p>
    <w:p w14:paraId="32B80F44" w14:textId="3ED71CDC" w:rsidR="00036922" w:rsidRPr="00036922" w:rsidRDefault="002F05E3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>
        <w:t>Il faut aussi ajouter l</w:t>
      </w:r>
      <w:r w:rsidR="00036922">
        <w:t xml:space="preserve">a commande pour afficher le message Toastr avec le message en paramètre (utilisez les constantes </w:t>
      </w:r>
      <w:r w:rsidR="009F5E9D">
        <w:t xml:space="preserve">créées </w:t>
      </w:r>
      <w:r>
        <w:t>précédemment</w:t>
      </w:r>
      <w:r w:rsidR="009F5E9D">
        <w:t>)</w:t>
      </w:r>
      <w:r w:rsidR="00036922">
        <w:t xml:space="preserve"> : </w:t>
      </w:r>
      <w:r w:rsidR="00036922" w:rsidRPr="00036922">
        <w:rPr>
          <w:rFonts w:ascii="Cascadia Mono" w:hAnsi="Cascadia Mono" w:cs="Cascadia Mono"/>
          <w:color w:val="000000"/>
          <w:sz w:val="19"/>
          <w:szCs w:val="19"/>
          <w:highlight w:val="yellow"/>
        </w:rPr>
        <w:t>toastr.success</w:t>
      </w:r>
      <w:r w:rsidR="00036922" w:rsidRPr="0079160A">
        <w:rPr>
          <w:rFonts w:ascii="Cascadia Mono" w:hAnsi="Cascadia Mono" w:cs="Cascadia Mono"/>
          <w:color w:val="000000"/>
          <w:sz w:val="19"/>
          <w:szCs w:val="19"/>
        </w:rPr>
        <w:t>('@TempData[</w:t>
      </w:r>
      <w:r w:rsidR="00036922" w:rsidRPr="0079160A">
        <w:rPr>
          <w:rFonts w:ascii="Cascadia Mono" w:hAnsi="Cascadia Mono" w:cs="Cascadia Mono"/>
          <w:color w:val="2B91AF"/>
          <w:sz w:val="19"/>
          <w:szCs w:val="19"/>
        </w:rPr>
        <w:t>AppConstants</w:t>
      </w:r>
      <w:r w:rsidR="00036922" w:rsidRPr="0079160A">
        <w:rPr>
          <w:rFonts w:ascii="Cascadia Mono" w:hAnsi="Cascadia Mono" w:cs="Cascadia Mono"/>
          <w:color w:val="000000"/>
          <w:sz w:val="19"/>
          <w:szCs w:val="19"/>
        </w:rPr>
        <w:t>.Success]')</w:t>
      </w:r>
    </w:p>
    <w:p w14:paraId="6F554F48" w14:textId="77777777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>@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(TempData[</w:t>
      </w:r>
      <w:r w:rsidRPr="0079160A">
        <w:rPr>
          <w:rFonts w:ascii="Cascadia Mono" w:hAnsi="Cascadia Mono" w:cs="Cascadia Mono"/>
          <w:color w:val="2B91AF"/>
          <w:sz w:val="19"/>
          <w:szCs w:val="19"/>
        </w:rPr>
        <w:t>AppConstants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.Success] != 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null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6CF6994" w14:textId="77777777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E12264F" w14:textId="75E85D67" w:rsidR="0079160A" w:rsidRPr="00F834AE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F19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834AE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script</w:t>
      </w:r>
      <w:r w:rsidRPr="00F834A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834AE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="~/lib/jquery/dist/jquery.min.js"&gt;&lt;/</w:t>
      </w:r>
      <w:r w:rsidRPr="00F834AE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script</w:t>
      </w:r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95492D8" w14:textId="350AAF00" w:rsidR="0079160A" w:rsidRPr="00EF191F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834A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EF191F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EF191F">
        <w:rPr>
          <w:rFonts w:ascii="Cascadia Mono" w:hAnsi="Cascadia Mono" w:cs="Cascadia Mono"/>
          <w:color w:val="800000"/>
          <w:sz w:val="19"/>
          <w:szCs w:val="19"/>
          <w:lang w:val="en-CA"/>
        </w:rPr>
        <w:t>script</w:t>
      </w:r>
      <w:r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F191F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r w:rsidRPr="00EF191F">
        <w:rPr>
          <w:rFonts w:ascii="Cascadia Mono" w:hAnsi="Cascadia Mono" w:cs="Cascadia Mono"/>
          <w:color w:val="0000FF"/>
          <w:sz w:val="19"/>
          <w:szCs w:val="19"/>
          <w:lang w:val="en-CA"/>
        </w:rPr>
        <w:t>="//cdnjs.cloudflare.com/ajax/libs/toastr.js/latest/</w:t>
      </w:r>
      <w:r w:rsidR="00874F37" w:rsidRPr="00EF191F">
        <w:rPr>
          <w:rFonts w:ascii="Cascadia Mono" w:hAnsi="Cascadia Mono" w:cs="Cascadia Mono"/>
          <w:color w:val="0000FF"/>
          <w:sz w:val="19"/>
          <w:szCs w:val="19"/>
          <w:lang w:val="en-CA"/>
        </w:rPr>
        <w:t>js/</w:t>
      </w:r>
      <w:r w:rsidRPr="00EF191F">
        <w:rPr>
          <w:rFonts w:ascii="Cascadia Mono" w:hAnsi="Cascadia Mono" w:cs="Cascadia Mono"/>
          <w:color w:val="0000FF"/>
          <w:sz w:val="19"/>
          <w:szCs w:val="19"/>
          <w:lang w:val="en-CA"/>
        </w:rPr>
        <w:t>toastr.min.js"&gt;&lt;/</w:t>
      </w:r>
      <w:r w:rsidRPr="00EF191F">
        <w:rPr>
          <w:rFonts w:ascii="Cascadia Mono" w:hAnsi="Cascadia Mono" w:cs="Cascadia Mono"/>
          <w:color w:val="800000"/>
          <w:sz w:val="19"/>
          <w:szCs w:val="19"/>
          <w:lang w:val="en-CA"/>
        </w:rPr>
        <w:t>script</w:t>
      </w:r>
      <w:r w:rsidRPr="00EF191F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C9242C2" w14:textId="6E54206A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03C9C">
        <w:rPr>
          <w:rFonts w:ascii="Cascadia Mono" w:hAnsi="Cascadia Mono" w:cs="Cascadia Mono"/>
          <w:color w:val="800000"/>
          <w:sz w:val="19"/>
          <w:szCs w:val="19"/>
          <w:lang w:val="en-US"/>
        </w:rPr>
        <w:t>script</w:t>
      </w: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C9C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="text/javascript"&gt;</w:t>
      </w:r>
    </w:p>
    <w:p w14:paraId="0217E199" w14:textId="5A8BCA1A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toastr.success('@TempData[</w:t>
      </w:r>
      <w:r w:rsidRPr="00403C9C">
        <w:rPr>
          <w:rFonts w:ascii="Cascadia Mono" w:hAnsi="Cascadia Mono" w:cs="Cascadia Mono"/>
          <w:color w:val="2B91AF"/>
          <w:sz w:val="19"/>
          <w:szCs w:val="19"/>
          <w:lang w:val="en-US"/>
        </w:rPr>
        <w:t>AppConstants</w:t>
      </w: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.Success]');</w:t>
      </w:r>
    </w:p>
    <w:p w14:paraId="69366B3E" w14:textId="2C6C8735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403C9C">
        <w:rPr>
          <w:rFonts w:ascii="Cascadia Mono" w:hAnsi="Cascadia Mono" w:cs="Cascadia Mono"/>
          <w:color w:val="800000"/>
          <w:sz w:val="19"/>
          <w:szCs w:val="19"/>
          <w:lang w:val="en-US"/>
        </w:rPr>
        <w:t>script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BD205C" w14:textId="77777777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8F5D69" w14:textId="77777777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(TempData[</w:t>
      </w:r>
      <w:r w:rsidRPr="0079160A">
        <w:rPr>
          <w:rFonts w:ascii="Cascadia Mono" w:hAnsi="Cascadia Mono" w:cs="Cascadia Mono"/>
          <w:color w:val="2B91AF"/>
          <w:sz w:val="19"/>
          <w:szCs w:val="19"/>
          <w:lang w:val="en-CA"/>
        </w:rPr>
        <w:t>AppConstants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.Error] != 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5FFF65E0" w14:textId="77777777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3F42F52" w14:textId="3FD53D15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160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160A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="~/lib/jquery/dist/jquery.min.js"&gt;&lt;/</w:t>
      </w:r>
      <w:r w:rsidRPr="0079160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9C83AAD" w14:textId="78E909DD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160A">
        <w:rPr>
          <w:rFonts w:ascii="Cascadia Mono" w:hAnsi="Cascadia Mono" w:cs="Cascadia Mono"/>
          <w:color w:val="80000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160A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="//cdnjs.cloudflare.com/ajax/libs/toastr.js/latest/</w:t>
      </w:r>
      <w:r w:rsidR="00874F37">
        <w:rPr>
          <w:rFonts w:ascii="Cascadia Mono" w:hAnsi="Cascadia Mono" w:cs="Cascadia Mono"/>
          <w:color w:val="0000FF"/>
          <w:sz w:val="19"/>
          <w:szCs w:val="19"/>
          <w:lang w:val="en-CA"/>
        </w:rPr>
        <w:t>js/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toastr.min.js"&gt;&lt;/</w:t>
      </w:r>
      <w:r w:rsidRPr="0079160A">
        <w:rPr>
          <w:rFonts w:ascii="Cascadia Mono" w:hAnsi="Cascadia Mono" w:cs="Cascadia Mono"/>
          <w:color w:val="80000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17FC92E" w14:textId="604109A0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&lt;</w:t>
      </w:r>
      <w:r w:rsidRPr="0079160A">
        <w:rPr>
          <w:rFonts w:ascii="Cascadia Mono" w:hAnsi="Cascadia Mono" w:cs="Cascadia Mono"/>
          <w:color w:val="800000"/>
          <w:sz w:val="19"/>
          <w:szCs w:val="19"/>
        </w:rPr>
        <w:t>script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9160A">
        <w:rPr>
          <w:rFonts w:ascii="Cascadia Mono" w:hAnsi="Cascadia Mono" w:cs="Cascadia Mono"/>
          <w:color w:val="FF0000"/>
          <w:sz w:val="19"/>
          <w:szCs w:val="19"/>
        </w:rPr>
        <w:t>type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="text/javascript"&gt;</w:t>
      </w:r>
    </w:p>
    <w:p w14:paraId="1E55A462" w14:textId="3A1B2541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      toastr.error('@TempData[</w:t>
      </w:r>
      <w:r w:rsidRPr="0079160A">
        <w:rPr>
          <w:rFonts w:ascii="Cascadia Mono" w:hAnsi="Cascadia Mono" w:cs="Cascadia Mono"/>
          <w:color w:val="2B91AF"/>
          <w:sz w:val="19"/>
          <w:szCs w:val="19"/>
        </w:rPr>
        <w:t>AppConstants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>.Error]');</w:t>
      </w:r>
    </w:p>
    <w:p w14:paraId="568FFFB2" w14:textId="3E70F831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79160A">
        <w:rPr>
          <w:rFonts w:ascii="Cascadia Mono" w:hAnsi="Cascadia Mono" w:cs="Cascadia Mono"/>
          <w:color w:val="800000"/>
          <w:sz w:val="19"/>
          <w:szCs w:val="19"/>
        </w:rPr>
        <w:t>script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4BABB31" w14:textId="6D512890" w:rsidR="006205BF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ind w:left="360"/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A53A89" w14:textId="48B9E6D3" w:rsidR="005E1595" w:rsidRPr="00E00AC0" w:rsidRDefault="005E1595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Remplacez le </w:t>
      </w:r>
      <w:r w:rsidR="00387046">
        <w:t xml:space="preserve">code </w:t>
      </w:r>
      <w:r w:rsidR="00C44DE0">
        <w:t xml:space="preserve">de message dans </w:t>
      </w:r>
      <w:r w:rsidR="00C44DE0">
        <w:rPr>
          <w:b/>
          <w:bCs/>
        </w:rPr>
        <w:t>_Layout</w:t>
      </w:r>
      <w:r w:rsidR="00C44DE0">
        <w:t xml:space="preserve"> par la vue partielle</w:t>
      </w:r>
      <w:r w:rsidR="009C6A4B">
        <w:t xml:space="preserve"> (enlevez le rose, ajoutez le vert)</w:t>
      </w:r>
    </w:p>
    <w:p w14:paraId="21A423A2" w14:textId="77777777" w:rsidR="00666C2D" w:rsidRPr="00403C9C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&lt;</w:t>
      </w:r>
      <w:r w:rsidRPr="00403C9C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C9C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="container"&gt;</w:t>
      </w:r>
    </w:p>
    <w:p w14:paraId="30F7D3B8" w14:textId="4ABEF054" w:rsidR="00666C2D" w:rsidRPr="00C44DE0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@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if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(!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string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.IsNullOrWhiteSpace(TempData[</w:t>
      </w:r>
      <w:r w:rsidRPr="00C44DE0">
        <w:rPr>
          <w:rFonts w:ascii="Cascadia Mono" w:hAnsi="Cascadia Mono" w:cs="Cascadia Mono"/>
          <w:color w:val="A31515"/>
          <w:sz w:val="19"/>
          <w:szCs w:val="19"/>
          <w:highlight w:val="magenta"/>
          <w:lang w:val="en-CA"/>
        </w:rPr>
        <w:t>"Success"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] 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as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string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))</w:t>
      </w:r>
    </w:p>
    <w:p w14:paraId="2E8219D4" w14:textId="724B9ADA" w:rsidR="00666C2D" w:rsidRPr="00C44DE0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   {</w:t>
      </w:r>
    </w:p>
    <w:p w14:paraId="5025A7A4" w14:textId="2C16DAE1" w:rsidR="00666C2D" w:rsidRPr="00C44DE0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       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&lt;</w:t>
      </w:r>
      <w:r w:rsidRPr="00C44DE0">
        <w:rPr>
          <w:rFonts w:ascii="Cascadia Mono" w:hAnsi="Cascadia Mono" w:cs="Cascadia Mono"/>
          <w:color w:val="800000"/>
          <w:sz w:val="19"/>
          <w:szCs w:val="19"/>
          <w:highlight w:val="magenta"/>
          <w:lang w:val="en-CA"/>
        </w:rPr>
        <w:t>div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</w:t>
      </w:r>
      <w:r w:rsidRPr="00C44DE0">
        <w:rPr>
          <w:rFonts w:ascii="Cascadia Mono" w:hAnsi="Cascadia Mono" w:cs="Cascadia Mono"/>
          <w:color w:val="FF0000"/>
          <w:sz w:val="19"/>
          <w:szCs w:val="19"/>
          <w:highlight w:val="magenta"/>
          <w:lang w:val="en-CA"/>
        </w:rPr>
        <w:t>class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="alert alert-success"&gt;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@TempData[</w:t>
      </w:r>
      <w:r w:rsidRPr="00C44DE0">
        <w:rPr>
          <w:rFonts w:ascii="Cascadia Mono" w:hAnsi="Cascadia Mono" w:cs="Cascadia Mono"/>
          <w:color w:val="A31515"/>
          <w:sz w:val="19"/>
          <w:szCs w:val="19"/>
          <w:highlight w:val="magenta"/>
          <w:lang w:val="en-CA"/>
        </w:rPr>
        <w:t>"Success"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]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&lt;/</w:t>
      </w:r>
      <w:r w:rsidRPr="00C44DE0">
        <w:rPr>
          <w:rFonts w:ascii="Cascadia Mono" w:hAnsi="Cascadia Mono" w:cs="Cascadia Mono"/>
          <w:color w:val="800000"/>
          <w:sz w:val="19"/>
          <w:szCs w:val="19"/>
          <w:highlight w:val="magenta"/>
          <w:lang w:val="en-CA"/>
        </w:rPr>
        <w:t>div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&gt;</w:t>
      </w:r>
    </w:p>
    <w:p w14:paraId="4F9D1F4F" w14:textId="7126D1BB" w:rsidR="00666C2D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   }</w:t>
      </w:r>
    </w:p>
    <w:p w14:paraId="17694B45" w14:textId="4B794123" w:rsidR="009C6A4B" w:rsidRPr="00666C2D" w:rsidRDefault="00747BE6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9C6A4B" w:rsidRPr="009C6A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&lt;partial name="_Notification</w:t>
      </w:r>
      <w:r w:rsidR="000E13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s</w:t>
      </w:r>
      <w:r w:rsidR="009C6A4B" w:rsidRPr="009C6A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"/&gt;</w:t>
      </w:r>
    </w:p>
    <w:p w14:paraId="59C706A5" w14:textId="48C5F313" w:rsidR="00666C2D" w:rsidRPr="00666C2D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66C2D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666C2D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66C2D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666C2D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66C2D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666C2D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7A353571" w14:textId="6650374B" w:rsidR="009E2867" w:rsidRPr="00666C2D" w:rsidRDefault="00666C2D" w:rsidP="009E28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66C2D">
        <w:rPr>
          <w:rFonts w:ascii="Cascadia Mono" w:hAnsi="Cascadia Mono" w:cs="Cascadia Mono"/>
          <w:color w:val="000000"/>
          <w:sz w:val="19"/>
          <w:szCs w:val="19"/>
        </w:rPr>
        <w:t>@RenderBody()</w:t>
      </w:r>
    </w:p>
    <w:p w14:paraId="286FC95D" w14:textId="77777777" w:rsidR="009E2867" w:rsidRDefault="009E2867" w:rsidP="009E2867"/>
    <w:p w14:paraId="2DC43209" w14:textId="51E9CD77" w:rsidR="003E3AED" w:rsidRPr="00E00AC0" w:rsidRDefault="002E61BD" w:rsidP="003E3AED">
      <w:pPr>
        <w:pStyle w:val="Titre2"/>
      </w:pPr>
      <w:r>
        <w:t>utiliser les constant</w:t>
      </w:r>
      <w:r w:rsidR="009E2867">
        <w:t>E</w:t>
      </w:r>
      <w:r>
        <w:t>s de notification dans les contr</w:t>
      </w:r>
      <w:r w:rsidR="002F2E71">
        <w:t>Ô</w:t>
      </w:r>
      <w:r>
        <w:t>leurs</w:t>
      </w:r>
    </w:p>
    <w:p w14:paraId="5AC05CA8" w14:textId="0DC1415E" w:rsidR="003E3AED" w:rsidRDefault="001141A7" w:rsidP="001141A7">
      <w:pPr>
        <w:pStyle w:val="Titre3"/>
      </w:pPr>
      <w:r>
        <w:t>ZombieType</w:t>
      </w:r>
    </w:p>
    <w:p w14:paraId="3945A5A8" w14:textId="6C88B8CC" w:rsidR="001141A7" w:rsidRPr="001141A7" w:rsidRDefault="001141A7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 xml:space="preserve">Ouvrez le </w:t>
      </w:r>
      <w:r w:rsidR="00261175">
        <w:t>contrôleur</w:t>
      </w:r>
      <w:r>
        <w:t xml:space="preserve"> </w:t>
      </w:r>
      <w:r>
        <w:rPr>
          <w:b/>
          <w:bCs/>
        </w:rPr>
        <w:t>ZombieType</w:t>
      </w:r>
      <w:r w:rsidR="00261175">
        <w:rPr>
          <w:b/>
          <w:bCs/>
        </w:rPr>
        <w:t>Controller</w:t>
      </w:r>
    </w:p>
    <w:p w14:paraId="20AF8D9F" w14:textId="508C5CF0" w:rsidR="003E3AED" w:rsidRPr="004B35CA" w:rsidRDefault="00A82E2E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 xml:space="preserve">Dans l’action POST </w:t>
      </w:r>
      <w:r w:rsidRPr="00A82E2E">
        <w:rPr>
          <w:b/>
          <w:bCs/>
        </w:rPr>
        <w:t>Create</w:t>
      </w:r>
      <w:r>
        <w:t>, r</w:t>
      </w:r>
      <w:r w:rsidR="004B35CA" w:rsidRPr="004B35CA">
        <w:t>emplacez le</w:t>
      </w:r>
      <w:r w:rsidR="001A4D3F">
        <w:t xml:space="preserve"> paramètre des notifications envoyées au </w:t>
      </w:r>
      <w:r w:rsidR="001A4D3F" w:rsidRPr="00261175">
        <w:rPr>
          <w:b/>
          <w:bCs/>
        </w:rPr>
        <w:t>TempData</w:t>
      </w:r>
      <w:r w:rsidR="001A4D3F">
        <w:t xml:space="preserve"> pour utiliser les constantes créées précédemment</w:t>
      </w:r>
    </w:p>
    <w:p w14:paraId="6229550D" w14:textId="1807D194" w:rsidR="00031B12" w:rsidRPr="00B951AA" w:rsidRDefault="00521685" w:rsidP="0006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>TempData[</w:t>
      </w:r>
      <w:r w:rsidRPr="00B951AA">
        <w:rPr>
          <w:rFonts w:ascii="Cascadia Mono" w:hAnsi="Cascadia Mono" w:cs="Cascadia Mono"/>
          <w:color w:val="A31515"/>
          <w:sz w:val="19"/>
          <w:szCs w:val="19"/>
          <w:highlight w:val="magenta"/>
          <w:lang w:val="en-CA"/>
        </w:rPr>
        <w:t>"Success"</w:t>
      </w:r>
      <w:r w:rsidR="00035C7E">
        <w:rPr>
          <w:rFonts w:ascii="Cascadia Mono" w:hAnsi="Cascadia Mono" w:cs="Cascadia Mono"/>
          <w:color w:val="A31515"/>
          <w:sz w:val="19"/>
          <w:szCs w:val="19"/>
          <w:lang w:val="en-CA"/>
        </w:rPr>
        <w:t xml:space="preserve"> </w:t>
      </w:r>
      <w:r w:rsidR="00035C7E" w:rsidRPr="00066984">
        <w:rPr>
          <w:rFonts w:ascii="Cascadia Mono" w:hAnsi="Cascadia Mono" w:cs="Cascadia Mono"/>
          <w:color w:val="000000"/>
          <w:sz w:val="19"/>
          <w:szCs w:val="19"/>
          <w:highlight w:val="green"/>
        </w:rPr>
        <w:t>AppConstants.Success</w:t>
      </w:r>
      <w:r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="00B951AA" w:rsidRPr="00B951AA">
        <w:rPr>
          <w:rFonts w:ascii="Cascadia Mono" w:hAnsi="Cascadia Mono" w:cs="Cascadia Mono"/>
          <w:color w:val="A31515"/>
          <w:sz w:val="19"/>
          <w:szCs w:val="19"/>
          <w:lang w:val="en-CA"/>
        </w:rPr>
        <w:t>$"</w:t>
      </w:r>
      <w:r w:rsidR="00B951AA"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>{zombieType.TypeName}</w:t>
      </w:r>
      <w:r w:rsidR="00B951AA" w:rsidRPr="00B951AA">
        <w:rPr>
          <w:rFonts w:ascii="Cascadia Mono" w:hAnsi="Cascadia Mono" w:cs="Cascadia Mono"/>
          <w:color w:val="A31515"/>
          <w:sz w:val="19"/>
          <w:szCs w:val="19"/>
          <w:lang w:val="en-CA"/>
        </w:rPr>
        <w:t xml:space="preserve"> zombie type added"</w:t>
      </w:r>
      <w:r w:rsidR="00B951AA">
        <w:rPr>
          <w:rFonts w:ascii="Cascadia Mono" w:hAnsi="Cascadia Mono" w:cs="Cascadia Mono"/>
          <w:color w:val="A31515"/>
          <w:sz w:val="19"/>
          <w:szCs w:val="19"/>
          <w:lang w:val="en-CA"/>
        </w:rPr>
        <w:t>;</w:t>
      </w:r>
    </w:p>
    <w:p w14:paraId="35E3B9B9" w14:textId="77777777" w:rsidR="006B66FF" w:rsidRDefault="006B66FF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>Testez la création d’un ZombieType</w:t>
      </w:r>
    </w:p>
    <w:p w14:paraId="43479200" w14:textId="5A5DED3C" w:rsidR="0026753D" w:rsidRDefault="00E207C3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 xml:space="preserve">Modifiez les autres notifications du </w:t>
      </w:r>
      <w:r w:rsidR="00261175">
        <w:t>contrôleur</w:t>
      </w:r>
      <w:r w:rsidR="007E0093">
        <w:t xml:space="preserve"> </w:t>
      </w:r>
      <w:r w:rsidR="007E0093" w:rsidRPr="00261175">
        <w:rPr>
          <w:b/>
          <w:bCs/>
        </w:rPr>
        <w:t>ZombieType</w:t>
      </w:r>
      <w:r w:rsidR="00261175" w:rsidRPr="00261175">
        <w:rPr>
          <w:b/>
          <w:bCs/>
        </w:rPr>
        <w:t>Controller</w:t>
      </w:r>
      <w:r w:rsidR="007E0093">
        <w:t xml:space="preserve"> et des autres </w:t>
      </w:r>
      <w:r w:rsidR="00261175">
        <w:t>contrôleurs</w:t>
      </w:r>
    </w:p>
    <w:p w14:paraId="63D905D6" w14:textId="4BA92E6A" w:rsidR="007E0093" w:rsidRDefault="007E0093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>Testez vos modifications</w:t>
      </w:r>
      <w:r w:rsidR="00261175">
        <w:t xml:space="preserve"> et </w:t>
      </w:r>
      <w:r w:rsidR="00242306">
        <w:t xml:space="preserve">assurez-vous </w:t>
      </w:r>
      <w:r w:rsidR="00261175">
        <w:t>que les messages de Toastr s’affiche</w:t>
      </w:r>
      <w:r w:rsidR="002A6A22">
        <w:t>nt</w:t>
      </w:r>
      <w:r w:rsidR="00261175">
        <w:t xml:space="preserve"> bien</w:t>
      </w:r>
      <w:r w:rsidR="005D3F1D">
        <w:t xml:space="preserve"> </w:t>
      </w:r>
      <w:r w:rsidR="009B07EF">
        <w:t>en haut</w:t>
      </w:r>
      <w:r w:rsidR="005D3F1D">
        <w:t xml:space="preserve"> de l’écran</w:t>
      </w:r>
      <w:r w:rsidR="00261175">
        <w:t>!</w:t>
      </w:r>
      <w:r w:rsidR="0090532F">
        <w:t xml:space="preserve"> (C’est normal qu’il n’y ait pas encore de message d’erreur)</w:t>
      </w:r>
    </w:p>
    <w:p w14:paraId="7577B721" w14:textId="5A9D6CED" w:rsidR="005D3F1D" w:rsidRPr="004B35CA" w:rsidRDefault="00FD5115" w:rsidP="005D3F1D">
      <w:pPr>
        <w:pStyle w:val="Paragraphedeliste"/>
        <w:spacing w:before="240" w:after="160" w:line="259" w:lineRule="auto"/>
      </w:pPr>
      <w:r w:rsidRPr="00FD5115">
        <w:rPr>
          <w:noProof/>
        </w:rPr>
        <w:drawing>
          <wp:inline distT="0" distB="0" distL="0" distR="0" wp14:anchorId="6468A5B3" wp14:editId="3B635958">
            <wp:extent cx="3905250" cy="1474431"/>
            <wp:effectExtent l="0" t="0" r="0" b="0"/>
            <wp:docPr id="864522161" name="Image 1" descr="Une image contenant texte, capture d’écran, logo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2161" name="Image 1" descr="Une image contenant texte, capture d’écran, logo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6493" cy="148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0F77" w14:textId="77777777" w:rsidR="00066984" w:rsidRDefault="00066984" w:rsidP="00031B12"/>
    <w:p w14:paraId="6FD2E04C" w14:textId="77777777" w:rsidR="004955A7" w:rsidRPr="00802A87" w:rsidRDefault="004955A7" w:rsidP="004955A7">
      <w:pPr>
        <w:pStyle w:val="Titre2"/>
      </w:pPr>
      <w:r>
        <w:t>c</w:t>
      </w:r>
      <w:r w:rsidRPr="00802A87">
        <w:t xml:space="preserve">ommentaires et validation (Commit) des changements dans le code </w:t>
      </w:r>
    </w:p>
    <w:p w14:paraId="07F3A70B" w14:textId="672ED2A7" w:rsidR="004955A7" w:rsidRPr="00802A87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 xml:space="preserve">Dans </w:t>
      </w:r>
      <w:r w:rsidR="00D81F7A">
        <w:t>Fork</w:t>
      </w:r>
      <w:r w:rsidRPr="00802A87">
        <w:t xml:space="preserve">, </w:t>
      </w:r>
      <w:r w:rsidR="00D81F7A" w:rsidRPr="00802A87">
        <w:t xml:space="preserve">Cliquez sur </w:t>
      </w:r>
      <w:r w:rsidR="00D81F7A">
        <w:rPr>
          <w:b/>
          <w:bCs/>
        </w:rPr>
        <w:t>Local</w:t>
      </w:r>
      <w:r w:rsidR="00D81F7A" w:rsidRPr="00802A87">
        <w:rPr>
          <w:b/>
          <w:bCs/>
        </w:rPr>
        <w:t xml:space="preserve"> changes</w:t>
      </w:r>
    </w:p>
    <w:p w14:paraId="4A5DE50B" w14:textId="612A72AF" w:rsidR="004955A7" w:rsidRPr="00802A87" w:rsidRDefault="00D81F7A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Validez les modification</w:t>
      </w:r>
      <w:r>
        <w:t xml:space="preserve">s et déplacez les fichiers vers la section </w:t>
      </w:r>
      <w:r w:rsidRPr="00283295">
        <w:rPr>
          <w:b/>
          <w:bCs/>
        </w:rPr>
        <w:t>Staged</w:t>
      </w:r>
    </w:p>
    <w:p w14:paraId="0F28AAB2" w14:textId="4EA17732" w:rsidR="004955A7" w:rsidRPr="00802A87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Commentez en respectant les standards proposés</w:t>
      </w:r>
    </w:p>
    <w:p w14:paraId="26291E05" w14:textId="233AD5CB" w:rsidR="004955A7" w:rsidRPr="005053E1" w:rsidRDefault="004955A7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r w:rsidRPr="005053E1">
        <w:rPr>
          <w:b/>
          <w:bCs/>
        </w:rPr>
        <w:t>Summary</w:t>
      </w:r>
      <w:r w:rsidRPr="005053E1">
        <w:t xml:space="preserve">: REFACTOR </w:t>
      </w:r>
      <w:r w:rsidR="00177544" w:rsidRPr="005053E1">
        <w:t>Configurer les notifications avec Toastr</w:t>
      </w:r>
    </w:p>
    <w:p w14:paraId="127177DE" w14:textId="73ACE2E3" w:rsidR="004955A7" w:rsidRPr="005053E1" w:rsidRDefault="004955A7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r w:rsidRPr="005053E1">
        <w:rPr>
          <w:b/>
          <w:bCs/>
        </w:rPr>
        <w:t>Description</w:t>
      </w:r>
      <w:r w:rsidRPr="005053E1">
        <w:t xml:space="preserve">: </w:t>
      </w:r>
      <w:r w:rsidR="005053E1" w:rsidRPr="005053E1">
        <w:t>Ajouter une vue partielle _Notification utilisant Toastr</w:t>
      </w:r>
    </w:p>
    <w:p w14:paraId="26102F28" w14:textId="77777777" w:rsidR="004955A7" w:rsidRPr="0030440B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30440B">
        <w:t xml:space="preserve">Cliquez sur </w:t>
      </w:r>
      <w:r w:rsidRPr="0030440B">
        <w:rPr>
          <w:b/>
          <w:bCs/>
        </w:rPr>
        <w:t>Commit</w:t>
      </w:r>
    </w:p>
    <w:p w14:paraId="55EDCB26" w14:textId="77777777" w:rsidR="004955A7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r w:rsidRPr="00802A87">
        <w:rPr>
          <w:b/>
          <w:bCs/>
        </w:rPr>
        <w:t>Remote</w:t>
      </w:r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E9764CC" wp14:editId="3102A07B">
            <wp:extent cx="232486" cy="31174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3C37" w14:textId="77777777" w:rsidR="004955A7" w:rsidRPr="0026753D" w:rsidRDefault="004955A7" w:rsidP="00031B12"/>
    <w:p w14:paraId="4442DDE7" w14:textId="77777777" w:rsidR="005D3F1D" w:rsidRDefault="005D3F1D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8C4EAE8" w14:textId="7629FFAF" w:rsidR="007623DB" w:rsidRDefault="007623DB" w:rsidP="007623DB">
      <w:pPr>
        <w:pStyle w:val="Titre1"/>
      </w:pPr>
      <w:r>
        <w:lastRenderedPageBreak/>
        <w:t>implanter la gestion des images</w:t>
      </w:r>
    </w:p>
    <w:p w14:paraId="1574AB5D" w14:textId="3A81E485" w:rsidR="007623DB" w:rsidRDefault="007623DB" w:rsidP="007623DB">
      <w:r>
        <w:t>NOTE : par défaut, une image générique (située dans Root/images/</w:t>
      </w:r>
      <w:r w:rsidR="002F05E3">
        <w:t>zombies)</w:t>
      </w:r>
      <w:r>
        <w:t xml:space="preserve">, est affichée dans la balise img de la View </w:t>
      </w:r>
      <w:r w:rsidR="002F05E3">
        <w:t>Index (_ZombieCard)</w:t>
      </w:r>
      <w:r>
        <w:t xml:space="preserve">. </w:t>
      </w:r>
    </w:p>
    <w:p w14:paraId="37DEC389" w14:textId="2EEC500B" w:rsidR="007623DB" w:rsidRPr="00E86687" w:rsidRDefault="00317312" w:rsidP="007623DB">
      <w:pPr>
        <w:pStyle w:val="Titre2"/>
      </w:pPr>
      <w:r w:rsidRPr="00E86687">
        <w:t>Ajouter des</w:t>
      </w:r>
      <w:r w:rsidR="007623DB" w:rsidRPr="00E86687">
        <w:t xml:space="preserve"> constantes </w:t>
      </w:r>
      <w:r w:rsidR="00E86687" w:rsidRPr="00E86687">
        <w:t>pour les chemin</w:t>
      </w:r>
      <w:r w:rsidR="005F0F22">
        <w:t>s</w:t>
      </w:r>
      <w:r w:rsidR="00E86687" w:rsidRPr="00E86687">
        <w:t xml:space="preserve"> d’accès des images</w:t>
      </w:r>
    </w:p>
    <w:p w14:paraId="30075D06" w14:textId="0BEB08D2" w:rsidR="00B810B4" w:rsidRPr="00E86687" w:rsidRDefault="00675CD2" w:rsidP="003E2326">
      <w:pPr>
        <w:spacing w:before="0" w:after="160" w:line="259" w:lineRule="auto"/>
        <w:ind w:left="360"/>
      </w:pPr>
      <w:r>
        <w:t xml:space="preserve">Pour éviter de modifier </w:t>
      </w:r>
      <w:r w:rsidR="006D6483">
        <w:t>les chemin</w:t>
      </w:r>
      <w:r w:rsidR="00D81F7A">
        <w:t>s</w:t>
      </w:r>
      <w:r w:rsidR="006D6483">
        <w:t xml:space="preserve"> d’accès hard</w:t>
      </w:r>
      <w:r w:rsidR="00212B36">
        <w:t xml:space="preserve"> c</w:t>
      </w:r>
      <w:r w:rsidR="006D6483">
        <w:t xml:space="preserve">odés manuellement dans toutes les vues et </w:t>
      </w:r>
      <w:r w:rsidR="00D81F7A">
        <w:t>contrôleurs</w:t>
      </w:r>
      <w:r w:rsidR="00364273">
        <w:t xml:space="preserve"> lors d’un déplacement des images dans le Root.</w:t>
      </w:r>
    </w:p>
    <w:p w14:paraId="780033CF" w14:textId="58559C21" w:rsidR="007623DB" w:rsidRPr="00E86687" w:rsidRDefault="00551E5C" w:rsidP="006A6AA6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Ouvrez la</w:t>
      </w:r>
      <w:r w:rsidR="007623DB" w:rsidRPr="00E86687">
        <w:t xml:space="preserve"> classe </w:t>
      </w:r>
      <w:r w:rsidR="007623DB" w:rsidRPr="00E86687">
        <w:rPr>
          <w:b/>
          <w:bCs/>
        </w:rPr>
        <w:t>Utility/AppConstants</w:t>
      </w:r>
    </w:p>
    <w:p w14:paraId="3AD0929F" w14:textId="77777777" w:rsidR="007623DB" w:rsidRPr="00E86687" w:rsidRDefault="007623DB" w:rsidP="006A6AA6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E86687">
        <w:t>Définissez une constante pour chaque élément :</w:t>
      </w:r>
    </w:p>
    <w:p w14:paraId="6E95B281" w14:textId="77777777" w:rsidR="007623DB" w:rsidRPr="00E86687" w:rsidRDefault="007623DB" w:rsidP="006A6AA6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E86687">
        <w:t>Chemin d’accès pour les images</w:t>
      </w:r>
    </w:p>
    <w:p w14:paraId="7FEDE968" w14:textId="77777777" w:rsidR="007623DB" w:rsidRPr="00E86687" w:rsidRDefault="007623DB" w:rsidP="006A6AA6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E86687">
        <w:t xml:space="preserve">Chemin d’accès et nom de l’image générique </w:t>
      </w:r>
    </w:p>
    <w:p w14:paraId="6520465F" w14:textId="77777777" w:rsidR="007623DB" w:rsidRPr="00F02497" w:rsidRDefault="007623DB" w:rsidP="007623DB">
      <w:pPr>
        <w:pStyle w:val="Paragraphedeliste"/>
        <w:spacing w:before="0" w:after="160" w:line="259" w:lineRule="auto"/>
        <w:ind w:left="1440"/>
      </w:pPr>
      <w:r w:rsidRPr="00E86687">
        <w:rPr>
          <w:b/>
          <w:bCs/>
        </w:rPr>
        <w:t xml:space="preserve">NOTE : </w:t>
      </w:r>
      <w:r w:rsidRPr="00E86687">
        <w:t>L’image générique est utile si l’image spécifique n’existe pas, ça évite un lien brisé</w:t>
      </w:r>
    </w:p>
    <w:p w14:paraId="3E48578A" w14:textId="7FDDCA5B" w:rsidR="00240C08" w:rsidRDefault="00240C08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Chemins d'accès pour les fichiers/images à partir du ROOT ~</w:t>
      </w:r>
    </w:p>
    <w:p w14:paraId="3E9EF203" w14:textId="68E3FDBC" w:rsidR="001A0A3E" w:rsidRPr="001A0A3E" w:rsidRDefault="001A0A3E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static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ImagePath = </w:t>
      </w:r>
      <w:r w:rsidRPr="001A0A3E">
        <w:rPr>
          <w:rFonts w:ascii="Cascadia Mono" w:hAnsi="Cascadia Mono" w:cs="Cascadia Mono"/>
          <w:color w:val="800000"/>
          <w:sz w:val="19"/>
          <w:szCs w:val="19"/>
          <w:lang w:val="en-CA"/>
        </w:rPr>
        <w:t>@"images/"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72B7282A" w14:textId="1EBF8C6C" w:rsidR="001A0A3E" w:rsidRPr="001A0A3E" w:rsidRDefault="001A0A3E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static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ImagePathZombies = ImagePath + </w:t>
      </w:r>
      <w:r w:rsidRPr="001A0A3E">
        <w:rPr>
          <w:rFonts w:ascii="Cascadia Mono" w:hAnsi="Cascadia Mono" w:cs="Cascadia Mono"/>
          <w:color w:val="800000"/>
          <w:sz w:val="19"/>
          <w:szCs w:val="19"/>
          <w:lang w:val="en-CA"/>
        </w:rPr>
        <w:t>@"zombies/"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778CD39B" w14:textId="25FF14D9" w:rsidR="001A0A3E" w:rsidRPr="006902D5" w:rsidRDefault="001A0A3E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902D5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6902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902D5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6902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902D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6902D5">
        <w:rPr>
          <w:rFonts w:ascii="Cascadia Mono" w:hAnsi="Cascadia Mono" w:cs="Cascadia Mono"/>
          <w:color w:val="000000"/>
          <w:sz w:val="19"/>
          <w:szCs w:val="19"/>
        </w:rPr>
        <w:t xml:space="preserve"> ImagePathZombiesCtrl = </w:t>
      </w:r>
      <w:r w:rsidRPr="006902D5">
        <w:rPr>
          <w:rFonts w:ascii="Cascadia Mono" w:hAnsi="Cascadia Mono" w:cs="Cascadia Mono"/>
          <w:color w:val="800000"/>
          <w:sz w:val="19"/>
          <w:szCs w:val="19"/>
        </w:rPr>
        <w:t>@"images/zombies/"</w:t>
      </w:r>
      <w:r w:rsidRPr="006902D5">
        <w:rPr>
          <w:rFonts w:ascii="Cascadia Mono" w:hAnsi="Cascadia Mono" w:cs="Cascadia Mono"/>
          <w:color w:val="000000"/>
          <w:sz w:val="19"/>
          <w:szCs w:val="19"/>
        </w:rPr>
        <w:t>;</w:t>
      </w:r>
      <w:r w:rsidR="006902D5" w:rsidRPr="006902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6902D5" w:rsidRPr="006902D5">
        <w:rPr>
          <w:rFonts w:ascii="Cascadia Mono" w:hAnsi="Cascadia Mono" w:cs="Cascadia Mono"/>
          <w:color w:val="008000"/>
          <w:sz w:val="19"/>
          <w:szCs w:val="19"/>
        </w:rPr>
        <w:t>// Utilisé dans l</w:t>
      </w:r>
      <w:r w:rsidR="006902D5">
        <w:rPr>
          <w:rFonts w:ascii="Cascadia Mono" w:hAnsi="Cascadia Mono" w:cs="Cascadia Mono"/>
          <w:color w:val="008000"/>
          <w:sz w:val="19"/>
          <w:szCs w:val="19"/>
        </w:rPr>
        <w:t>es contrôleurs</w:t>
      </w:r>
    </w:p>
    <w:p w14:paraId="0F326814" w14:textId="5634408A" w:rsidR="00240C08" w:rsidRPr="001A0A3E" w:rsidRDefault="001A0A3E" w:rsidP="00747B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static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ImageGeneric = </w:t>
      </w:r>
      <w:r w:rsidRPr="001A0A3E">
        <w:rPr>
          <w:rFonts w:ascii="Cascadia Mono" w:hAnsi="Cascadia Mono" w:cs="Cascadia Mono"/>
          <w:color w:val="800000"/>
          <w:sz w:val="19"/>
          <w:szCs w:val="19"/>
          <w:lang w:val="en-CA"/>
        </w:rPr>
        <w:t>@"GenericZombie.png"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699760F1" w14:textId="77777777" w:rsidR="001A0A3E" w:rsidRPr="00403C9C" w:rsidRDefault="001A0A3E">
      <w:pPr>
        <w:rPr>
          <w:caps/>
          <w:spacing w:val="15"/>
          <w:lang w:val="en-US"/>
        </w:rPr>
      </w:pPr>
      <w:r w:rsidRPr="00403C9C">
        <w:rPr>
          <w:lang w:val="en-US"/>
        </w:rPr>
        <w:br w:type="page"/>
      </w:r>
    </w:p>
    <w:p w14:paraId="6F718CE6" w14:textId="4C13BCD6" w:rsidR="0077646F" w:rsidRPr="000C4172" w:rsidRDefault="0077646F" w:rsidP="0077646F">
      <w:pPr>
        <w:pStyle w:val="Titre2"/>
      </w:pPr>
      <w:r>
        <w:lastRenderedPageBreak/>
        <w:t xml:space="preserve">Ajouter </w:t>
      </w:r>
      <w:r w:rsidR="00F506B7">
        <w:t>la propriété</w:t>
      </w:r>
      <w:r w:rsidR="00213C3E">
        <w:t xml:space="preserve"> pour les images de zombies</w:t>
      </w:r>
      <w:r w:rsidR="0035001D">
        <w:t xml:space="preserve"> et ajuster le seed</w:t>
      </w:r>
    </w:p>
    <w:p w14:paraId="446C1C69" w14:textId="77777777" w:rsidR="0077646F" w:rsidRPr="00710490" w:rsidRDefault="0077646F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Ouvrez la classe modèle </w:t>
      </w:r>
      <w:r>
        <w:rPr>
          <w:b/>
          <w:bCs/>
        </w:rPr>
        <w:t>Zombie</w:t>
      </w:r>
    </w:p>
    <w:p w14:paraId="1D40DFCB" w14:textId="6DA38323" w:rsidR="00710490" w:rsidRPr="008439A9" w:rsidRDefault="00710490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 une propriété</w:t>
      </w:r>
      <w:r w:rsidR="00325A87">
        <w:t xml:space="preserve"> string</w:t>
      </w:r>
      <w:r>
        <w:t xml:space="preserve"> </w:t>
      </w:r>
      <w:r>
        <w:rPr>
          <w:b/>
          <w:bCs/>
        </w:rPr>
        <w:t>Image</w:t>
      </w:r>
      <w:r w:rsidR="00325A87">
        <w:rPr>
          <w:b/>
          <w:bCs/>
        </w:rPr>
        <w:t xml:space="preserve"> </w:t>
      </w:r>
      <w:r w:rsidR="00BD06F4">
        <w:rPr>
          <w:b/>
          <w:bCs/>
        </w:rPr>
        <w:t xml:space="preserve">(Ajoutez un [ValidateNever] à la propriété </w:t>
      </w:r>
      <w:r w:rsidR="00C00ADC">
        <w:rPr>
          <w:b/>
          <w:bCs/>
        </w:rPr>
        <w:t xml:space="preserve">Image </w:t>
      </w:r>
      <w:r w:rsidR="00BD06F4">
        <w:rPr>
          <w:b/>
          <w:bCs/>
        </w:rPr>
        <w:t>car elle ne fera pas partie du formulaire)</w:t>
      </w:r>
    </w:p>
    <w:p w14:paraId="2EE08FE0" w14:textId="43A7ED93" w:rsidR="00595177" w:rsidRPr="00BC5552" w:rsidRDefault="00595177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Ouvrez l</w:t>
      </w:r>
      <w:r w:rsidR="00FB7432">
        <w:t xml:space="preserve">a classe </w:t>
      </w:r>
      <w:r w:rsidR="00FB7432">
        <w:rPr>
          <w:b/>
          <w:bCs/>
        </w:rPr>
        <w:t>Data/ModelBuiderDataGenerator</w:t>
      </w:r>
    </w:p>
    <w:p w14:paraId="48A216F8" w14:textId="2547676F" w:rsidR="00BC5552" w:rsidRPr="00FC6126" w:rsidRDefault="00BC5552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Remplacez la section Zombies </w:t>
      </w:r>
      <w:r w:rsidR="00172394">
        <w:t>pour inclure des images</w:t>
      </w:r>
      <w:r w:rsidR="003E4751">
        <w:t xml:space="preserve"> pour certains zombies</w:t>
      </w:r>
      <w:r w:rsidR="00172394">
        <w:t xml:space="preserve"> </w:t>
      </w:r>
    </w:p>
    <w:p w14:paraId="7A6108C3" w14:textId="77777777" w:rsidR="00322E36" w:rsidRPr="00E42335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42335">
        <w:rPr>
          <w:rFonts w:ascii="Cascadia Mono" w:hAnsi="Cascadia Mono" w:cs="Cascadia Mono"/>
          <w:color w:val="808080"/>
          <w:sz w:val="19"/>
          <w:szCs w:val="19"/>
          <w:lang w:val="en-CA"/>
        </w:rPr>
        <w:t>#region</w:t>
      </w:r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</w:t>
      </w:r>
    </w:p>
    <w:p w14:paraId="779A1247" w14:textId="1C8979CC" w:rsidR="00322E36" w:rsidRPr="00E42335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>builder.Entity&lt;Zombie&gt;().HasData(</w:t>
      </w:r>
    </w:p>
    <w:p w14:paraId="6CBC2E4B" w14:textId="6CDF1586" w:rsidR="00322E36" w:rsidRPr="00EF191F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747BE6"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D3F1D"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EF191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{ Id = 1, Point = 5, Force = 20, ShortDesc = </w:t>
      </w:r>
      <w:r w:rsidRPr="00EF191F">
        <w:rPr>
          <w:rFonts w:ascii="Cascadia Mono" w:hAnsi="Cascadia Mono" w:cs="Cascadia Mono"/>
          <w:color w:val="A31515"/>
          <w:sz w:val="19"/>
          <w:szCs w:val="19"/>
          <w:lang w:val="en-CA"/>
        </w:rPr>
        <w:t>"Pirate des Caraibes"</w:t>
      </w:r>
      <w:r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EF191F">
        <w:rPr>
          <w:rFonts w:ascii="Cascadia Mono" w:hAnsi="Cascadia Mono" w:cs="Cascadia Mono"/>
          <w:color w:val="A31515"/>
          <w:sz w:val="19"/>
          <w:szCs w:val="19"/>
          <w:lang w:val="en-CA"/>
        </w:rPr>
        <w:t>"LeChuck"</w:t>
      </w:r>
      <w:r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EF191F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Image = </w:t>
      </w:r>
      <w:r w:rsidRPr="00EF191F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""</w:t>
      </w:r>
      <w:r w:rsidRPr="00EF191F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,</w:t>
      </w:r>
      <w:r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ZombieTypeId = 1 },</w:t>
      </w:r>
    </w:p>
    <w:p w14:paraId="0A48E0DF" w14:textId="34FF1170" w:rsidR="00322E36" w:rsidRPr="00322E36" w:rsidRDefault="005D3F1D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="00322E36"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747BE6" w:rsidRPr="00EF19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322E36" w:rsidRPr="00322E36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{ Id = 2, Point = 4, Force = 10, ShortDesc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"Cute Little Dead Girl"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"Lenore"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Image = </w:t>
      </w:r>
      <w:r w:rsidR="00322E36" w:rsidRPr="005D3F1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"Lenore.png"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,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ZombieTypeId = 2 },</w:t>
      </w:r>
    </w:p>
    <w:p w14:paraId="28E77499" w14:textId="7723CFCE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5D3F1D" w:rsidRPr="00D51F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3, Point = 8, Force = 12,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"En costume de soirée, avec un chapeau haut de forme blanc et des lunettes soleil"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"Baron Samedi"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"Baron Samedi.png"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2 },</w:t>
      </w:r>
    </w:p>
    <w:p w14:paraId="5270E427" w14:textId="67BE4A2D" w:rsidR="00322E36" w:rsidRPr="00322E36" w:rsidRDefault="005D3F1D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22E36"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4, Point = 2, Force = 5, ShortDesc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"Vivant dans sa tombe grandant son trésor"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="00322E36"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"Draugr.png"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},</w:t>
      </w:r>
    </w:p>
    <w:p w14:paraId="4FED8C73" w14:textId="02C35E7B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5, Point = 5, Force = 20,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"Ancien vampire transformé en poupée de chiffon, ami de Lenore"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"Ragamuffin.png"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2 },</w:t>
      </w:r>
    </w:p>
    <w:p w14:paraId="67320146" w14:textId="1F4FF207" w:rsidR="00322E36" w:rsidRPr="00322E36" w:rsidRDefault="005D3F1D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22E36"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6, Point = 6, Force = 5, ShortDesc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"Tête de sac avec yeux en boutons, amoureux de Lenore"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"Mr Gosh"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="00322E36"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"Mr Gosh.png"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1 },</w:t>
      </w:r>
    </w:p>
    <w:p w14:paraId="0467D10C" w14:textId="23F2885E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7, Point = 1, Force = 12,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"Tête de cerf empaillé, voisin de Lenore"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"Taxidermy"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"Taxidermy.png"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},</w:t>
      </w:r>
    </w:p>
    <w:p w14:paraId="1DCB5B14" w14:textId="31DA6723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8, Point = 3, Force = 10,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"Chat mort de Lenore"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"Kitty"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"Kitty.png"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1 },</w:t>
      </w:r>
    </w:p>
    <w:p w14:paraId="1D71DE11" w14:textId="5A498196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9, Point = 2, Force = 20,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"Voleur très rapide"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"Singe zombie"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"Singe zombie.png"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},</w:t>
      </w:r>
    </w:p>
    <w:p w14:paraId="3460F6D0" w14:textId="1E8DC235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10, Point = 7, Force = 23,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"chien très rapide, pouvant être enflammé"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"chien de l'enfer"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},</w:t>
      </w:r>
    </w:p>
    <w:p w14:paraId="06E94BBA" w14:textId="65260200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11, Point = 9, Force = 15,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"Attaque avec des éclairs suite à un orage"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"Avogadro"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"Avogadro.png"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},</w:t>
      </w:r>
    </w:p>
    <w:p w14:paraId="3F0AE0F5" w14:textId="73851E43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 w:rsidRPr="00D51F02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{ Id = 12, Point = 6, Force = 10, ShortDesc = </w:t>
      </w:r>
      <w:r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""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"Lady Rose"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"Lady Rose</w:t>
      </w:r>
      <w:r w:rsidR="00224105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.png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ZombieTypeId = 3 },</w:t>
      </w:r>
    </w:p>
    <w:p w14:paraId="1F64EE4C" w14:textId="6074990C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24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747BE6" w:rsidRPr="00224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5D3F1D" w:rsidRPr="00224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13, Point = 2, Force = 4,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"Jeune étudiante qui cherche son professeur pour se venger"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"Matbeth"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"Matbeth.png"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2 },</w:t>
      </w:r>
    </w:p>
    <w:p w14:paraId="7E16A489" w14:textId="155210C5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14, Point = 5, Force = 5,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"Le clown malheureux qui court après les enfants"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"The Clown"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"The Clown.png"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},</w:t>
      </w:r>
    </w:p>
    <w:p w14:paraId="45B30E2F" w14:textId="0130BBA3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15, Point = 4, Force = 10,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"Le comptable mécontent qui cherche les failles"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"Clicker"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"Clicker.png"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2 },</w:t>
      </w:r>
    </w:p>
    <w:p w14:paraId="01340901" w14:textId="10FC4F2F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16, Point = 10, Force = 12,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"L'étudiant happé par Teams. Trop d'heures de vidéos ont transformé cet étudiant en zombie"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"TeamsZombie</w:t>
      </w:r>
      <w:r w:rsidR="00F26231" w:rsidRPr="00322E36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"TeamsZombie</w:t>
      </w:r>
      <w:r w:rsidR="00F26231" w:rsidRPr="00E416F6">
        <w:rPr>
          <w:rFonts w:ascii="Cascadia Mono" w:hAnsi="Cascadia Mono" w:cs="Cascadia Mono"/>
          <w:color w:val="A31515"/>
          <w:sz w:val="19"/>
          <w:szCs w:val="19"/>
          <w:highlight w:val="green"/>
        </w:rPr>
        <w:t>.png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},</w:t>
      </w:r>
    </w:p>
    <w:p w14:paraId="444A1C5E" w14:textId="6CBE4BA7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{ Id = 17, Point = 4, Force = 20, ShortDesc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"La fêtarde du samedi soir qui cherche les fêtes et les bars en vogue"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"Mathilde"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"Mathilde.png"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ZombieTypeId = 3 }</w:t>
      </w:r>
    </w:p>
    <w:p w14:paraId="6A2F140B" w14:textId="29DB67F4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2E36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D11C254" w14:textId="5FA8CF73" w:rsidR="00FC612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spacing w:before="0" w:after="160" w:line="259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E36"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067CAE2F" w14:textId="77777777" w:rsidR="005221BC" w:rsidRPr="005221BC" w:rsidRDefault="0077646F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Ajoutez une migration </w:t>
      </w:r>
      <w:r w:rsidR="005221BC">
        <w:rPr>
          <w:b/>
          <w:bCs/>
        </w:rPr>
        <w:t>AjoutZombieImage</w:t>
      </w:r>
    </w:p>
    <w:p w14:paraId="5AFC05D6" w14:textId="661B84CD" w:rsidR="0077646F" w:rsidRPr="0035001D" w:rsidRDefault="005221BC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Faites un </w:t>
      </w:r>
      <w:r w:rsidR="0077646F" w:rsidRPr="00747BE6">
        <w:rPr>
          <w:b/>
          <w:bCs/>
          <w:i/>
          <w:iCs/>
        </w:rPr>
        <w:t>update-database</w:t>
      </w:r>
    </w:p>
    <w:p w14:paraId="0DA9C258" w14:textId="77777777" w:rsidR="00BD06F4" w:rsidRDefault="00BD06F4">
      <w:pPr>
        <w:rPr>
          <w:caps/>
          <w:spacing w:val="15"/>
        </w:rPr>
      </w:pPr>
      <w:r>
        <w:br w:type="page"/>
      </w:r>
    </w:p>
    <w:p w14:paraId="0DB607EF" w14:textId="5560B2F8" w:rsidR="00BD06F4" w:rsidRPr="00E86687" w:rsidRDefault="00BD06F4" w:rsidP="00BD06F4">
      <w:pPr>
        <w:pStyle w:val="Titre2"/>
      </w:pPr>
      <w:r>
        <w:lastRenderedPageBreak/>
        <w:t>Modifie</w:t>
      </w:r>
      <w:r w:rsidR="005B4511">
        <w:t>R</w:t>
      </w:r>
      <w:r w:rsidRPr="00E86687">
        <w:t xml:space="preserve"> les chemin</w:t>
      </w:r>
      <w:r w:rsidR="002F2E71">
        <w:t>S</w:t>
      </w:r>
      <w:r w:rsidRPr="00E86687">
        <w:t xml:space="preserve"> d’accès des images</w:t>
      </w:r>
    </w:p>
    <w:p w14:paraId="1B5B0E41" w14:textId="77777777" w:rsidR="00BD06F4" w:rsidRDefault="00BD06F4" w:rsidP="00BD06F4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Ouvrez la</w:t>
      </w:r>
      <w:r w:rsidRPr="00E86687">
        <w:t xml:space="preserve"> </w:t>
      </w:r>
      <w:r>
        <w:t xml:space="preserve">vue partielle </w:t>
      </w:r>
      <w:r w:rsidRPr="005041A3">
        <w:rPr>
          <w:b/>
          <w:bCs/>
        </w:rPr>
        <w:t>_ZombieCard</w:t>
      </w:r>
    </w:p>
    <w:p w14:paraId="0F3E9075" w14:textId="77777777" w:rsidR="00BD06F4" w:rsidRDefault="00BD06F4" w:rsidP="00BD06F4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Modifiez la source de l’image</w:t>
      </w:r>
    </w:p>
    <w:p w14:paraId="6E389EDC" w14:textId="77777777" w:rsidR="00BD06F4" w:rsidRDefault="00BD06F4" w:rsidP="00BD0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2283B">
        <w:rPr>
          <w:rFonts w:ascii="Cascadia Mono" w:hAnsi="Cascadia Mono" w:cs="Cascadia Mono"/>
          <w:color w:val="800000"/>
          <w:sz w:val="19"/>
          <w:szCs w:val="19"/>
          <w:lang w:val="en-CA"/>
        </w:rPr>
        <w:t>img</w:t>
      </w:r>
      <w:r w:rsidRPr="0042283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2283B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>="card-img-top img-fluid d-block mx-auto mb-3"</w:t>
      </w:r>
      <w:r w:rsidRPr="0042283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2283B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r w:rsidRPr="005D3F1D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@</w:t>
      </w:r>
      <w:r w:rsidRPr="0042283B">
        <w:rPr>
          <w:rFonts w:ascii="Cascadia Mono" w:hAnsi="Cascadia Mono" w:cs="Cascadia Mono"/>
          <w:color w:val="2B91AF"/>
          <w:sz w:val="19"/>
          <w:szCs w:val="19"/>
          <w:highlight w:val="cyan"/>
          <w:lang w:val="en-CA"/>
        </w:rPr>
        <w:t>AppConstants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.ImagePathZombies@(</w:t>
      </w:r>
      <w:r w:rsidRPr="0042283B">
        <w:rPr>
          <w:rFonts w:ascii="Cascadia Mono" w:hAnsi="Cascadia Mono" w:cs="Cascadia Mono"/>
          <w:color w:val="0000FF"/>
          <w:sz w:val="19"/>
          <w:szCs w:val="19"/>
          <w:highlight w:val="cyan"/>
          <w:lang w:val="en-CA"/>
        </w:rPr>
        <w:t>string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 xml:space="preserve">.IsNullOrWhiteSpace(Model.Image) ? </w:t>
      </w:r>
      <w:r w:rsidRPr="0042283B">
        <w:rPr>
          <w:rFonts w:ascii="Cascadia Mono" w:hAnsi="Cascadia Mono" w:cs="Cascadia Mono"/>
          <w:color w:val="2B91AF"/>
          <w:sz w:val="19"/>
          <w:szCs w:val="19"/>
          <w:highlight w:val="cyan"/>
        </w:rPr>
        <w:t>AppConstants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</w:rPr>
        <w:t>.ImageGeneric : Model.Image)</w:t>
      </w:r>
      <w:r w:rsidRPr="005D3F1D">
        <w:rPr>
          <w:rFonts w:ascii="Cascadia Mono" w:hAnsi="Cascadia Mono" w:cs="Cascadia Mono"/>
          <w:color w:val="0000FF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alt</w:t>
      </w:r>
      <w:r>
        <w:rPr>
          <w:rFonts w:ascii="Cascadia Mono" w:hAnsi="Cascadia Mono" w:cs="Cascadia Mono"/>
          <w:color w:val="0000FF"/>
          <w:sz w:val="19"/>
          <w:szCs w:val="19"/>
        </w:rPr>
        <w:t>="Zombie photo"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</w:rPr>
        <w:t>="width:85%"&gt;</w:t>
      </w:r>
    </w:p>
    <w:p w14:paraId="0D334D45" w14:textId="77777777" w:rsidR="00BD06F4" w:rsidRDefault="00BD06F4" w:rsidP="00BD06F4">
      <w:pPr>
        <w:pStyle w:val="Paragraphedeliste"/>
        <w:numPr>
          <w:ilvl w:val="0"/>
          <w:numId w:val="15"/>
        </w:numPr>
        <w:spacing w:before="0" w:after="160" w:line="259" w:lineRule="auto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t>Testez la vue</w:t>
      </w:r>
    </w:p>
    <w:p w14:paraId="10CF54E5" w14:textId="77777777" w:rsidR="0061697C" w:rsidRDefault="0061697C" w:rsidP="0061697C">
      <w:pPr>
        <w:spacing w:before="0" w:after="160" w:line="259" w:lineRule="auto"/>
      </w:pPr>
    </w:p>
    <w:p w14:paraId="6BFA760F" w14:textId="47E92B12" w:rsidR="00AB476E" w:rsidRPr="000C4172" w:rsidRDefault="00AB476E" w:rsidP="00AB476E">
      <w:pPr>
        <w:pStyle w:val="Titre2"/>
      </w:pPr>
      <w:r>
        <w:t>Ajout</w:t>
      </w:r>
      <w:r w:rsidR="002F2E71">
        <w:t>ER</w:t>
      </w:r>
      <w:r>
        <w:t xml:space="preserve"> des fichiers pour les images de zombies dans le root</w:t>
      </w:r>
    </w:p>
    <w:p w14:paraId="02900AB3" w14:textId="533B393A" w:rsidR="00AB476E" w:rsidRPr="005A46C8" w:rsidRDefault="00FC095E" w:rsidP="006A6AA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Copiez </w:t>
      </w:r>
      <w:r w:rsidR="00191315">
        <w:t>les images contenues dans le dossier</w:t>
      </w:r>
      <w:r w:rsidR="005A46C8">
        <w:t xml:space="preserve"> </w:t>
      </w:r>
      <w:r>
        <w:rPr>
          <w:b/>
          <w:bCs/>
        </w:rPr>
        <w:t>FichiersComplementaires/</w:t>
      </w:r>
      <w:r w:rsidR="005A46C8">
        <w:rPr>
          <w:b/>
          <w:bCs/>
        </w:rPr>
        <w:t>zombies</w:t>
      </w:r>
      <w:r w:rsidR="006F375F">
        <w:rPr>
          <w:b/>
          <w:bCs/>
        </w:rPr>
        <w:t xml:space="preserve"> </w:t>
      </w:r>
      <w:r w:rsidR="006F375F">
        <w:t xml:space="preserve">dans le dossier </w:t>
      </w:r>
      <w:r w:rsidR="005179E9">
        <w:rPr>
          <w:b/>
          <w:bCs/>
        </w:rPr>
        <w:t>wwwroot</w:t>
      </w:r>
      <w:r w:rsidR="006F375F">
        <w:rPr>
          <w:b/>
          <w:bCs/>
        </w:rPr>
        <w:t>/images/zombies</w:t>
      </w:r>
    </w:p>
    <w:p w14:paraId="4CF557B6" w14:textId="08131149" w:rsidR="005A46C8" w:rsidRDefault="00272A83" w:rsidP="00272A83">
      <w:pPr>
        <w:spacing w:before="0" w:after="160" w:line="259" w:lineRule="auto"/>
        <w:ind w:left="360"/>
      </w:pPr>
      <w:r>
        <w:t xml:space="preserve">NOTE : </w:t>
      </w:r>
      <w:r w:rsidR="00E31FBC">
        <w:t xml:space="preserve">Les images portent le même nom que </w:t>
      </w:r>
      <w:r w:rsidR="00747BE6">
        <w:t xml:space="preserve">leur </w:t>
      </w:r>
      <w:r>
        <w:t xml:space="preserve">zombie. </w:t>
      </w:r>
      <w:r w:rsidR="003A3800">
        <w:t>Un numéro aléatoire (guid) sera alloué aux nouvelles images.</w:t>
      </w:r>
      <w:r w:rsidR="001C087D">
        <w:t xml:space="preserve"> </w:t>
      </w:r>
      <w:r w:rsidR="00497C34">
        <w:t xml:space="preserve">Vous avez des images pour tester la création de nouveaux zombies dans le dossier </w:t>
      </w:r>
      <w:r w:rsidR="00497C34">
        <w:rPr>
          <w:b/>
          <w:bCs/>
        </w:rPr>
        <w:t>FichiersComplementaires</w:t>
      </w:r>
      <w:r w:rsidR="005179E9">
        <w:rPr>
          <w:b/>
          <w:bCs/>
        </w:rPr>
        <w:t>/</w:t>
      </w:r>
      <w:r w:rsidR="007A6F7C">
        <w:rPr>
          <w:b/>
          <w:bCs/>
        </w:rPr>
        <w:t xml:space="preserve">Nouveaux </w:t>
      </w:r>
      <w:r w:rsidR="005179E9">
        <w:rPr>
          <w:b/>
          <w:bCs/>
        </w:rPr>
        <w:t xml:space="preserve"> </w:t>
      </w:r>
      <w:r w:rsidR="00497C34">
        <w:rPr>
          <w:b/>
          <w:bCs/>
        </w:rPr>
        <w:t>zombies</w:t>
      </w:r>
      <w:r w:rsidR="007A6F7C">
        <w:t>, mais rien ne vous empêche d’en prendre d’autres.</w:t>
      </w:r>
    </w:p>
    <w:p w14:paraId="0C9430FC" w14:textId="71EB0F5F" w:rsidR="00B773BC" w:rsidRPr="007A6F7C" w:rsidRDefault="00B773BC" w:rsidP="00B773BC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Vous pouvez déjà tester que la vue Zombie/Index affiche bien les zombies avec leurs images</w:t>
      </w:r>
    </w:p>
    <w:p w14:paraId="14C53121" w14:textId="77777777" w:rsidR="00AB476E" w:rsidRDefault="00AB476E" w:rsidP="0061697C">
      <w:pPr>
        <w:spacing w:before="0" w:after="160" w:line="259" w:lineRule="auto"/>
      </w:pPr>
    </w:p>
    <w:p w14:paraId="5953C89A" w14:textId="77777777" w:rsidR="00F75A68" w:rsidRPr="000C4172" w:rsidRDefault="00F75A68" w:rsidP="00F75A68">
      <w:pPr>
        <w:pStyle w:val="Titre2"/>
      </w:pPr>
      <w:r>
        <w:t>Ajouter le nécessaire pour la gestion des fichiers</w:t>
      </w:r>
    </w:p>
    <w:p w14:paraId="7E43AFA2" w14:textId="73F2B8DA" w:rsidR="00F75A68" w:rsidRDefault="00F75A68" w:rsidP="006A6AA6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Ouvrez le </w:t>
      </w:r>
      <w:r w:rsidRPr="00747BE6">
        <w:rPr>
          <w:b/>
          <w:bCs/>
        </w:rPr>
        <w:t>ZombieController</w:t>
      </w:r>
      <w:r>
        <w:t xml:space="preserve">, ajoutez la gestion des constantes du site </w:t>
      </w:r>
      <w:r w:rsidRPr="003825B6">
        <w:t xml:space="preserve">via </w:t>
      </w:r>
      <w:r w:rsidR="003825B6" w:rsidRPr="003825B6">
        <w:rPr>
          <w:rFonts w:ascii="Consolas" w:eastAsia="Times New Roman" w:hAnsi="Consolas" w:cs="Courier New"/>
          <w:color w:val="000000"/>
        </w:rPr>
        <w:t>IWebHostEnvironment</w:t>
      </w:r>
    </w:p>
    <w:p w14:paraId="2956410C" w14:textId="77777777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FF"/>
          <w:lang w:val="en-CA"/>
        </w:rPr>
        <w:t>public</w:t>
      </w:r>
      <w:r w:rsidRPr="006306F7">
        <w:rPr>
          <w:rFonts w:ascii="Consolas" w:eastAsia="Times New Roman" w:hAnsi="Consolas" w:cs="Courier New"/>
          <w:color w:val="000000"/>
          <w:lang w:val="en-CA"/>
        </w:rPr>
        <w:t> </w:t>
      </w:r>
      <w:r w:rsidRPr="006306F7">
        <w:rPr>
          <w:rFonts w:ascii="Consolas" w:eastAsia="Times New Roman" w:hAnsi="Consolas" w:cs="Courier New"/>
          <w:color w:val="0000FF"/>
          <w:lang w:val="en-CA"/>
        </w:rPr>
        <w:t>class</w:t>
      </w:r>
      <w:r w:rsidRPr="006306F7">
        <w:rPr>
          <w:rFonts w:ascii="Consolas" w:eastAsia="Times New Roman" w:hAnsi="Consolas" w:cs="Courier New"/>
          <w:color w:val="000000"/>
          <w:lang w:val="en-CA"/>
        </w:rPr>
        <w:t> </w:t>
      </w:r>
      <w:r w:rsidRPr="007E04C9">
        <w:rPr>
          <w:rFonts w:ascii="Consolas" w:eastAsia="Times New Roman" w:hAnsi="Consolas" w:cs="Courier New"/>
          <w:color w:val="2B91AF"/>
          <w:lang w:val="en-CA"/>
        </w:rPr>
        <w:t>Zombie</w:t>
      </w:r>
      <w:r w:rsidRPr="006306F7">
        <w:rPr>
          <w:rFonts w:ascii="Consolas" w:eastAsia="Times New Roman" w:hAnsi="Consolas" w:cs="Courier New"/>
          <w:color w:val="2B91AF"/>
          <w:lang w:val="en-CA"/>
        </w:rPr>
        <w:t>Controller</w:t>
      </w:r>
      <w:r w:rsidRPr="006306F7">
        <w:rPr>
          <w:rFonts w:ascii="Consolas" w:eastAsia="Times New Roman" w:hAnsi="Consolas" w:cs="Courier New"/>
          <w:color w:val="000000"/>
          <w:lang w:val="en-CA"/>
        </w:rPr>
        <w:t> : Controller</w:t>
      </w:r>
    </w:p>
    <w:p w14:paraId="6D0A2659" w14:textId="291FA1CD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00"/>
          <w:lang w:val="en-CA"/>
        </w:rPr>
        <w:t>{</w:t>
      </w:r>
    </w:p>
    <w:p w14:paraId="396E1EFE" w14:textId="3F474BBF" w:rsidR="00F75A68" w:rsidRPr="006306F7" w:rsidRDefault="00747BE6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>
        <w:rPr>
          <w:rFonts w:ascii="Consolas" w:eastAsia="Times New Roman" w:hAnsi="Consolas" w:cs="Courier New"/>
          <w:color w:val="0000FF"/>
          <w:lang w:val="en-CA"/>
        </w:rPr>
        <w:t xml:space="preserve">    </w:t>
      </w:r>
      <w:r w:rsidR="00F75A68" w:rsidRPr="006306F7">
        <w:rPr>
          <w:rFonts w:ascii="Consolas" w:eastAsia="Times New Roman" w:hAnsi="Consolas" w:cs="Courier New"/>
          <w:color w:val="0000FF"/>
          <w:lang w:val="en-CA"/>
        </w:rPr>
        <w:t>private</w:t>
      </w:r>
      <w:r w:rsidR="00F75A68" w:rsidRPr="006306F7">
        <w:rPr>
          <w:rFonts w:ascii="Consolas" w:eastAsia="Times New Roman" w:hAnsi="Consolas" w:cs="Courier New"/>
          <w:color w:val="000000"/>
          <w:lang w:val="en-CA"/>
        </w:rPr>
        <w:t> </w:t>
      </w:r>
      <w:r w:rsidR="00F75A68" w:rsidRPr="006306F7">
        <w:rPr>
          <w:rFonts w:ascii="Consolas" w:eastAsia="Times New Roman" w:hAnsi="Consolas" w:cs="Courier New"/>
          <w:color w:val="0000FF"/>
          <w:lang w:val="en-CA"/>
        </w:rPr>
        <w:t>readonly</w:t>
      </w:r>
      <w:r w:rsidR="00F75A68" w:rsidRPr="006306F7">
        <w:rPr>
          <w:rFonts w:ascii="Consolas" w:eastAsia="Times New Roman" w:hAnsi="Consolas" w:cs="Courier New"/>
          <w:color w:val="000000"/>
          <w:lang w:val="en-CA"/>
        </w:rPr>
        <w:t> </w:t>
      </w:r>
      <w:r w:rsidR="00B773BC" w:rsidRPr="00B773BC">
        <w:rPr>
          <w:rFonts w:ascii="Consolas" w:eastAsia="Times New Roman" w:hAnsi="Consolas" w:cs="Courier New"/>
          <w:color w:val="000000"/>
          <w:lang w:val="en-CA"/>
        </w:rPr>
        <w:t xml:space="preserve">ZombiePartyDbContext </w:t>
      </w:r>
      <w:r w:rsidR="00B773BC">
        <w:rPr>
          <w:rFonts w:ascii="Consolas" w:eastAsia="Times New Roman" w:hAnsi="Consolas" w:cs="Courier New"/>
          <w:color w:val="000000"/>
          <w:lang w:val="en-CA"/>
        </w:rPr>
        <w:t>_</w:t>
      </w:r>
      <w:r w:rsidR="00B773BC" w:rsidRPr="00B773BC">
        <w:rPr>
          <w:rFonts w:ascii="Consolas" w:eastAsia="Times New Roman" w:hAnsi="Consolas" w:cs="Courier New"/>
          <w:color w:val="000000"/>
          <w:lang w:val="en-CA"/>
        </w:rPr>
        <w:t>baseDonnees</w:t>
      </w:r>
      <w:r w:rsidR="00F75A68" w:rsidRPr="007A2D8F">
        <w:rPr>
          <w:rFonts w:ascii="Consolas" w:eastAsia="Times New Roman" w:hAnsi="Consolas" w:cs="Courier New"/>
          <w:color w:val="000000"/>
          <w:lang w:val="en-CA"/>
        </w:rPr>
        <w:t>;</w:t>
      </w:r>
    </w:p>
    <w:p w14:paraId="50A7B716" w14:textId="243CB21F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00"/>
          <w:lang w:val="en-CA"/>
        </w:rPr>
        <w:t>    </w:t>
      </w:r>
      <w:r w:rsidRPr="006306F7">
        <w:rPr>
          <w:rFonts w:ascii="Consolas" w:eastAsia="Times New Roman" w:hAnsi="Consolas" w:cs="Courier New"/>
          <w:color w:val="0000FF"/>
          <w:highlight w:val="green"/>
          <w:lang w:val="en-CA"/>
        </w:rPr>
        <w:t>private</w:t>
      </w:r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 </w:t>
      </w:r>
      <w:r w:rsidRPr="006306F7">
        <w:rPr>
          <w:rFonts w:ascii="Consolas" w:eastAsia="Times New Roman" w:hAnsi="Consolas" w:cs="Courier New"/>
          <w:color w:val="0000FF"/>
          <w:highlight w:val="green"/>
          <w:lang w:val="en-CA"/>
        </w:rPr>
        <w:t>readonly</w:t>
      </w:r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 IWebHostEnvironment _webHostEnvironment;</w:t>
      </w:r>
    </w:p>
    <w:p w14:paraId="4D27A567" w14:textId="77777777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00"/>
          <w:lang w:val="en-CA"/>
        </w:rPr>
        <w:t xml:space="preserve"> </w:t>
      </w:r>
    </w:p>
    <w:p w14:paraId="0501352A" w14:textId="777A78D6" w:rsidR="00F75A68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1F377F"/>
          <w:lang w:val="en-CA"/>
        </w:rPr>
      </w:pPr>
      <w:r w:rsidRPr="00DF145C">
        <w:rPr>
          <w:rFonts w:ascii="Consolas" w:eastAsia="Times New Roman" w:hAnsi="Consolas" w:cs="Courier New"/>
          <w:color w:val="000000"/>
          <w:lang w:val="en-CA"/>
        </w:rPr>
        <w:t>    </w:t>
      </w:r>
      <w:r w:rsidRPr="00DF145C">
        <w:rPr>
          <w:rFonts w:ascii="Consolas" w:eastAsia="Times New Roman" w:hAnsi="Consolas" w:cs="Courier New"/>
          <w:color w:val="0000FF"/>
          <w:lang w:val="en-CA"/>
        </w:rPr>
        <w:t>public</w:t>
      </w:r>
      <w:r w:rsidRPr="00DF145C">
        <w:rPr>
          <w:rFonts w:ascii="Consolas" w:eastAsia="Times New Roman" w:hAnsi="Consolas" w:cs="Courier New"/>
          <w:color w:val="000000"/>
          <w:lang w:val="en-CA"/>
        </w:rPr>
        <w:t> </w:t>
      </w:r>
      <w:r>
        <w:rPr>
          <w:rFonts w:ascii="Consolas" w:eastAsia="Times New Roman" w:hAnsi="Consolas" w:cs="Courier New"/>
          <w:color w:val="000000"/>
          <w:lang w:val="en-CA"/>
        </w:rPr>
        <w:t>Zombie</w:t>
      </w:r>
      <w:r w:rsidRPr="00DF145C">
        <w:rPr>
          <w:rFonts w:ascii="Consolas" w:eastAsia="Times New Roman" w:hAnsi="Consolas" w:cs="Courier New"/>
          <w:color w:val="2B91AF"/>
          <w:lang w:val="en-CA"/>
        </w:rPr>
        <w:t>Controller</w:t>
      </w:r>
      <w:r w:rsidRPr="00DF145C">
        <w:rPr>
          <w:rFonts w:ascii="Consolas" w:eastAsia="Times New Roman" w:hAnsi="Consolas" w:cs="Courier New"/>
          <w:color w:val="000000"/>
          <w:lang w:val="en-CA"/>
        </w:rPr>
        <w:t>(</w:t>
      </w:r>
      <w:r w:rsidR="00B773BC" w:rsidRPr="00B773BC">
        <w:rPr>
          <w:rFonts w:ascii="Consolas" w:eastAsia="Times New Roman" w:hAnsi="Consolas" w:cs="Courier New"/>
          <w:color w:val="000000"/>
          <w:lang w:val="en-CA"/>
        </w:rPr>
        <w:t>ZombiePartyDbContext baseDonnees</w:t>
      </w:r>
    </w:p>
    <w:p w14:paraId="1A615072" w14:textId="77777777" w:rsidR="00F75A68" w:rsidRPr="00DF145C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F145C">
        <w:rPr>
          <w:rFonts w:ascii="Consolas" w:eastAsia="Times New Roman" w:hAnsi="Consolas" w:cs="Courier New"/>
          <w:color w:val="000000"/>
          <w:highlight w:val="green"/>
          <w:lang w:val="en-CA"/>
        </w:rPr>
        <w:t>, IWebHostEnvironment </w:t>
      </w:r>
      <w:r w:rsidRPr="00DF145C">
        <w:rPr>
          <w:rFonts w:ascii="Consolas" w:eastAsia="Times New Roman" w:hAnsi="Consolas" w:cs="Courier New"/>
          <w:color w:val="1F377F"/>
          <w:highlight w:val="green"/>
          <w:lang w:val="en-CA"/>
        </w:rPr>
        <w:t>webHostEnvironment</w:t>
      </w:r>
      <w:r w:rsidRPr="00DF145C">
        <w:rPr>
          <w:rFonts w:ascii="Consolas" w:eastAsia="Times New Roman" w:hAnsi="Consolas" w:cs="Courier New"/>
          <w:color w:val="000000"/>
          <w:lang w:val="en-CA"/>
        </w:rPr>
        <w:t>)</w:t>
      </w:r>
    </w:p>
    <w:p w14:paraId="2257E422" w14:textId="74F90DA8" w:rsidR="00F75A68" w:rsidRPr="000D024A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F145C">
        <w:rPr>
          <w:rFonts w:ascii="Consolas" w:eastAsia="Times New Roman" w:hAnsi="Consolas" w:cs="Courier New"/>
          <w:color w:val="000000"/>
          <w:lang w:val="en-CA"/>
        </w:rPr>
        <w:t>    </w:t>
      </w:r>
      <w:r w:rsidRPr="000D024A">
        <w:rPr>
          <w:rFonts w:ascii="Consolas" w:eastAsia="Times New Roman" w:hAnsi="Consolas" w:cs="Courier New"/>
          <w:color w:val="000000"/>
          <w:lang w:val="en-CA"/>
        </w:rPr>
        <w:t>{</w:t>
      </w:r>
    </w:p>
    <w:p w14:paraId="0B4C377E" w14:textId="745483A3" w:rsidR="00F75A68" w:rsidRPr="000D024A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0D024A">
        <w:rPr>
          <w:rFonts w:ascii="Consolas" w:eastAsia="Times New Roman" w:hAnsi="Consolas" w:cs="Courier New"/>
          <w:color w:val="000000"/>
          <w:lang w:val="en-CA"/>
        </w:rPr>
        <w:t>        </w:t>
      </w:r>
      <w:r w:rsidR="00B773BC">
        <w:rPr>
          <w:rFonts w:ascii="Consolas" w:eastAsia="Times New Roman" w:hAnsi="Consolas" w:cs="Courier New"/>
          <w:color w:val="000000"/>
          <w:lang w:val="en-CA"/>
        </w:rPr>
        <w:t>_</w:t>
      </w:r>
      <w:r w:rsidR="00B773BC" w:rsidRPr="00B773BC">
        <w:rPr>
          <w:rFonts w:ascii="Consolas" w:eastAsia="Times New Roman" w:hAnsi="Consolas" w:cs="Courier New"/>
          <w:color w:val="000000"/>
          <w:lang w:val="en-CA"/>
        </w:rPr>
        <w:t>baseDonnees</w:t>
      </w:r>
      <w:r w:rsidR="00B773BC" w:rsidRPr="000D024A">
        <w:rPr>
          <w:rFonts w:ascii="Consolas" w:eastAsia="Times New Roman" w:hAnsi="Consolas" w:cs="Courier New"/>
          <w:color w:val="000000"/>
          <w:lang w:val="en-CA"/>
        </w:rPr>
        <w:t xml:space="preserve"> </w:t>
      </w:r>
      <w:r w:rsidRPr="000D024A">
        <w:rPr>
          <w:rFonts w:ascii="Consolas" w:eastAsia="Times New Roman" w:hAnsi="Consolas" w:cs="Courier New"/>
          <w:color w:val="000000"/>
          <w:lang w:val="en-CA"/>
        </w:rPr>
        <w:t>= </w:t>
      </w:r>
      <w:r w:rsidR="00B773BC" w:rsidRPr="00B773BC">
        <w:rPr>
          <w:rFonts w:ascii="Consolas" w:eastAsia="Times New Roman" w:hAnsi="Consolas" w:cs="Courier New"/>
          <w:color w:val="000000"/>
          <w:lang w:val="en-CA"/>
        </w:rPr>
        <w:t>baseDonnees</w:t>
      </w:r>
      <w:r w:rsidRPr="000D024A">
        <w:rPr>
          <w:rFonts w:ascii="Consolas" w:eastAsia="Times New Roman" w:hAnsi="Consolas" w:cs="Courier New"/>
          <w:color w:val="000000"/>
          <w:lang w:val="en-CA"/>
        </w:rPr>
        <w:t>;</w:t>
      </w:r>
    </w:p>
    <w:p w14:paraId="05F99679" w14:textId="7DCA7EA6" w:rsidR="00F75A68" w:rsidRPr="000D024A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0D024A">
        <w:rPr>
          <w:rFonts w:ascii="Consolas" w:eastAsia="Times New Roman" w:hAnsi="Consolas" w:cs="Courier New"/>
          <w:color w:val="000000"/>
          <w:lang w:val="en-CA"/>
        </w:rPr>
        <w:t>        </w:t>
      </w:r>
      <w:r w:rsidR="00670CFA" w:rsidRPr="00670CFA">
        <w:rPr>
          <w:rFonts w:ascii="Consolas" w:eastAsia="Times New Roman" w:hAnsi="Consolas" w:cs="Courier New"/>
          <w:color w:val="000000"/>
          <w:highlight w:val="green"/>
          <w:lang w:val="en-CA"/>
        </w:rPr>
        <w:t>_</w:t>
      </w:r>
      <w:r w:rsidRPr="000D024A">
        <w:rPr>
          <w:rFonts w:ascii="Consolas" w:eastAsia="Times New Roman" w:hAnsi="Consolas" w:cs="Courier New"/>
          <w:color w:val="000000"/>
          <w:highlight w:val="green"/>
          <w:lang w:val="en-CA"/>
        </w:rPr>
        <w:t>webHostEnvironment = webHostEnvironment;</w:t>
      </w:r>
    </w:p>
    <w:p w14:paraId="530E4E30" w14:textId="5A609BF6" w:rsidR="00F75A68" w:rsidRPr="00747BE6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0D024A">
        <w:rPr>
          <w:rFonts w:ascii="Consolas" w:eastAsia="Times New Roman" w:hAnsi="Consolas" w:cs="Courier New"/>
          <w:color w:val="000000"/>
          <w:lang w:val="en-CA"/>
        </w:rPr>
        <w:t>    </w:t>
      </w:r>
      <w:r w:rsidRPr="00747BE6">
        <w:rPr>
          <w:rFonts w:ascii="Consolas" w:eastAsia="Times New Roman" w:hAnsi="Consolas" w:cs="Courier New"/>
          <w:color w:val="000000"/>
          <w:lang w:val="en-CA"/>
        </w:rPr>
        <w:t>}</w:t>
      </w:r>
    </w:p>
    <w:p w14:paraId="66DA640C" w14:textId="77777777" w:rsidR="00F75A68" w:rsidRPr="00747BE6" w:rsidRDefault="00F75A68" w:rsidP="00F75A68">
      <w:pPr>
        <w:spacing w:before="0" w:after="160" w:line="259" w:lineRule="auto"/>
        <w:rPr>
          <w:lang w:val="en-CA"/>
        </w:rPr>
      </w:pPr>
    </w:p>
    <w:p w14:paraId="6219A0CD" w14:textId="77777777" w:rsidR="00747BE6" w:rsidRDefault="00747BE6">
      <w:pPr>
        <w:rPr>
          <w:caps/>
          <w:color w:val="1F3763" w:themeColor="accent1" w:themeShade="7F"/>
          <w:spacing w:val="15"/>
          <w:lang w:val="en-CA"/>
        </w:rPr>
      </w:pPr>
      <w:r>
        <w:rPr>
          <w:lang w:val="en-CA"/>
        </w:rPr>
        <w:br w:type="page"/>
      </w:r>
    </w:p>
    <w:p w14:paraId="224681D0" w14:textId="45BF973C" w:rsidR="001344C3" w:rsidRPr="00747BE6" w:rsidRDefault="00E7055D" w:rsidP="001344C3">
      <w:pPr>
        <w:pStyle w:val="Titre3"/>
        <w:rPr>
          <w:lang w:val="en-CA"/>
        </w:rPr>
      </w:pPr>
      <w:r w:rsidRPr="00747BE6">
        <w:rPr>
          <w:lang w:val="en-CA"/>
        </w:rPr>
        <w:lastRenderedPageBreak/>
        <w:t>POST</w:t>
      </w:r>
      <w:r w:rsidR="001344C3" w:rsidRPr="00747BE6">
        <w:rPr>
          <w:lang w:val="en-CA"/>
        </w:rPr>
        <w:t xml:space="preserve"> </w:t>
      </w:r>
      <w:r w:rsidR="001344C3" w:rsidRPr="00747BE6">
        <w:rPr>
          <w:b/>
          <w:bCs/>
          <w:lang w:val="en-CA"/>
        </w:rPr>
        <w:t xml:space="preserve">CREATE </w:t>
      </w:r>
    </w:p>
    <w:p w14:paraId="05EEC170" w14:textId="6AAF7C13" w:rsidR="001344C3" w:rsidRDefault="001344C3" w:rsidP="006A6AA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 xml:space="preserve">Dans le </w:t>
      </w:r>
      <w:r w:rsidR="00BD2BF9">
        <w:t>c</w:t>
      </w:r>
      <w:r>
        <w:t>ontr</w:t>
      </w:r>
      <w:r w:rsidR="007828A8">
        <w:t>ô</w:t>
      </w:r>
      <w:r>
        <w:t>le</w:t>
      </w:r>
      <w:r w:rsidR="007828A8">
        <w:t>u</w:t>
      </w:r>
      <w:r>
        <w:t>r</w:t>
      </w:r>
      <w:r w:rsidR="0050750F">
        <w:t>,</w:t>
      </w:r>
      <w:r w:rsidR="007828A8">
        <w:t xml:space="preserve"> pour</w:t>
      </w:r>
      <w:r>
        <w:t xml:space="preserve"> l’action POST</w:t>
      </w:r>
      <w:r w:rsidR="00A044B5">
        <w:t xml:space="preserve"> </w:t>
      </w:r>
      <w:r w:rsidR="0000393F" w:rsidRPr="0000393F">
        <w:rPr>
          <w:b/>
          <w:bCs/>
        </w:rPr>
        <w:t>CREATE</w:t>
      </w:r>
      <w:r w:rsidR="0050750F">
        <w:rPr>
          <w:b/>
          <w:bCs/>
        </w:rPr>
        <w:t>,</w:t>
      </w:r>
      <w:r>
        <w:t xml:space="preserve"> </w:t>
      </w:r>
      <w:r w:rsidR="00A044B5">
        <w:t>a</w:t>
      </w:r>
      <w:r>
        <w:t>joutez la portion d’upload</w:t>
      </w:r>
    </w:p>
    <w:p w14:paraId="171E51E0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F265DE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F265DE">
        <w:rPr>
          <w:rFonts w:ascii="Cascadia Mono" w:hAnsi="Cascadia Mono" w:cs="Cascadia Mono"/>
          <w:color w:val="000000"/>
          <w:sz w:val="19"/>
          <w:szCs w:val="19"/>
        </w:rPr>
        <w:t xml:space="preserve"> (ModelState.IsValid)</w:t>
      </w:r>
    </w:p>
    <w:p w14:paraId="0137AC4F" w14:textId="4AAB2706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FDA1370" w14:textId="0EB8F07E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</w:rPr>
        <w:t>string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webRootPath = _webHostEnvironment.WebRootPath;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//Chemin des images de </w:t>
      </w:r>
      <w:r w:rsidR="00B36A1E">
        <w:rPr>
          <w:rFonts w:ascii="Cascadia Mono" w:hAnsi="Cascadia Mono" w:cs="Cascadia Mono"/>
          <w:color w:val="008000"/>
          <w:sz w:val="19"/>
          <w:szCs w:val="19"/>
          <w:highlight w:val="green"/>
        </w:rPr>
        <w:t>zombies</w:t>
      </w:r>
    </w:p>
    <w:p w14:paraId="7C288720" w14:textId="4E00BAB2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</w:rPr>
        <w:t>var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files = HttpContext.Request.Form.Files;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//nouvelle image récupérée</w:t>
      </w:r>
    </w:p>
    <w:p w14:paraId="39D4E151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</w:p>
    <w:p w14:paraId="36D4C2A8" w14:textId="67E734A2" w:rsidR="00F265DE" w:rsidRPr="00D51F02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Pr="00D51F02">
        <w:rPr>
          <w:rFonts w:ascii="Cascadia Mono" w:hAnsi="Cascadia Mono" w:cs="Cascadia Mono"/>
          <w:color w:val="0000FF"/>
          <w:sz w:val="19"/>
          <w:szCs w:val="19"/>
          <w:highlight w:val="green"/>
        </w:rPr>
        <w:t>if</w:t>
      </w: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(files.Count &gt; 0)</w:t>
      </w:r>
    </w:p>
    <w:p w14:paraId="1B3C85E5" w14:textId="0D5DFFD2" w:rsidR="00F265DE" w:rsidRPr="00D51F02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</w:p>
    <w:p w14:paraId="5946C581" w14:textId="06548A3B" w:rsidR="00747BE6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       </w:t>
      </w:r>
      <w:r w:rsidRPr="00747BE6">
        <w:rPr>
          <w:rFonts w:ascii="Cascadia Mono" w:hAnsi="Cascadia Mono" w:cs="Cascadia Mono"/>
          <w:color w:val="008000"/>
          <w:sz w:val="19"/>
          <w:szCs w:val="19"/>
          <w:highlight w:val="green"/>
        </w:rPr>
        <w:t>// Nom fichier généré, unique</w:t>
      </w:r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</w:p>
    <w:p w14:paraId="7BE95404" w14:textId="118E0A8E" w:rsidR="00F265DE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D51F02">
        <w:rPr>
          <w:rFonts w:ascii="Cascadia Mono" w:hAnsi="Cascadia Mono" w:cs="Cascadia Mono"/>
          <w:color w:val="0000FF"/>
          <w:sz w:val="19"/>
          <w:szCs w:val="19"/>
          <w:highlight w:val="green"/>
        </w:rPr>
        <w:t xml:space="preserve">        </w:t>
      </w:r>
      <w:r w:rsidR="00F265DE" w:rsidRPr="00747BE6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string</w:t>
      </w:r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fileName = Guid.NewGuid().ToString();</w:t>
      </w:r>
    </w:p>
    <w:p w14:paraId="557D95F8" w14:textId="535E20D6" w:rsidR="00747BE6" w:rsidRPr="00F265DE" w:rsidRDefault="00747BE6" w:rsidP="0074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8000"/>
          <w:sz w:val="19"/>
          <w:szCs w:val="19"/>
          <w:highlight w:val="green"/>
          <w:lang w:val="en-US"/>
        </w:rPr>
        <w:t xml:space="preserve">    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chemin pour les images du zombie</w:t>
      </w:r>
    </w:p>
    <w:p w14:paraId="414915A3" w14:textId="623ED9C8" w:rsidR="00F265DE" w:rsidRPr="00747BE6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EF191F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 w:rsidRPr="00EF191F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747BE6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var</w:t>
      </w: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uploads = Path.Combine(webRootPath, AppConstants.ImagePathZombies</w:t>
      </w:r>
      <w:r w:rsidR="006902D5" w:rsidRPr="006902D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Ctrl</w:t>
      </w: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);</w:t>
      </w:r>
    </w:p>
    <w:p w14:paraId="7A6467B3" w14:textId="7066225F" w:rsidR="00747BE6" w:rsidRPr="00D51F02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9B07EF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747BE6" w:rsidRPr="009B07EF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</w:t>
      </w:r>
      <w:r w:rsidR="00747BE6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extraire l'exten</w:t>
      </w:r>
      <w:r w:rsidR="002F2E71">
        <w:rPr>
          <w:rFonts w:ascii="Cascadia Mono" w:hAnsi="Cascadia Mono" w:cs="Cascadia Mono"/>
          <w:color w:val="008000"/>
          <w:sz w:val="19"/>
          <w:szCs w:val="19"/>
          <w:highlight w:val="green"/>
        </w:rPr>
        <w:t>s</w:t>
      </w:r>
      <w:r w:rsidR="00747BE6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ion du fichier</w:t>
      </w:r>
    </w:p>
    <w:p w14:paraId="2BCFF58B" w14:textId="19418123" w:rsidR="00F265DE" w:rsidRPr="00F265DE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</w:t>
      </w:r>
      <w:r w:rsidR="00F265DE" w:rsidRPr="00F265DE">
        <w:rPr>
          <w:rFonts w:ascii="Cascadia Mono" w:hAnsi="Cascadia Mono" w:cs="Cascadia Mono"/>
          <w:color w:val="0000FF"/>
          <w:sz w:val="19"/>
          <w:szCs w:val="19"/>
          <w:highlight w:val="green"/>
        </w:rPr>
        <w:t>var</w:t>
      </w:r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extension = Path.GetExtension(files[0].FileName); </w:t>
      </w:r>
    </w:p>
    <w:p w14:paraId="640B9B7A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</w:p>
    <w:p w14:paraId="2C588A30" w14:textId="0B3E0C8A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// </w:t>
      </w:r>
      <w:r w:rsidR="002F2E71">
        <w:rPr>
          <w:rFonts w:ascii="Cascadia Mono" w:hAnsi="Cascadia Mono" w:cs="Cascadia Mono"/>
          <w:color w:val="008000"/>
          <w:sz w:val="19"/>
          <w:szCs w:val="19"/>
          <w:highlight w:val="green"/>
        </w:rPr>
        <w:t>Créer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un canal pour transférer le fichier </w:t>
      </w:r>
    </w:p>
    <w:p w14:paraId="5BBA185F" w14:textId="1012C8F9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A51B4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 w:rsidRPr="00A51B4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using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filesStreams = 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FileStream(Path.Combine(uploads, fileName +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extension), FileMode.Create))</w:t>
      </w:r>
    </w:p>
    <w:p w14:paraId="0D45D28D" w14:textId="768D93C8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="00513114" w:rsidRPr="00D51F0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</w:p>
    <w:p w14:paraId="4AAB1D20" w14:textId="0D2D9C7C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files[0].CopyTo(filesStreams);</w:t>
      </w:r>
    </w:p>
    <w:p w14:paraId="21892D6B" w14:textId="306B5C1D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="00513114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26A01EB7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</w:p>
    <w:p w14:paraId="67C718D6" w14:textId="7F0904C1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Composer le nom du fichier avec son extension qui sera enregist</w:t>
      </w:r>
      <w:r w:rsidR="002F2E71">
        <w:rPr>
          <w:rFonts w:ascii="Cascadia Mono" w:hAnsi="Cascadia Mono" w:cs="Cascadia Mono"/>
          <w:color w:val="008000"/>
          <w:sz w:val="19"/>
          <w:szCs w:val="19"/>
          <w:highlight w:val="green"/>
        </w:rPr>
        <w:t>ré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dans la BD</w:t>
      </w:r>
    </w:p>
    <w:p w14:paraId="5C10B916" w14:textId="0F8BF6CE" w:rsidR="00F265DE" w:rsidRPr="00F265DE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F265DE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avec le path relatif à partir du Root</w:t>
      </w:r>
    </w:p>
    <w:p w14:paraId="089957B0" w14:textId="3B6E796E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sans le path relatif (le path devra être ajouté dans la View)</w:t>
      </w:r>
    </w:p>
    <w:p w14:paraId="7DC5B47B" w14:textId="0103E17A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zombieVM.Zombie.Image = fileName + extension;</w:t>
      </w:r>
    </w:p>
    <w:p w14:paraId="08B27060" w14:textId="501BE72A" w:rsidR="001344C3" w:rsidRPr="00BA2107" w:rsidRDefault="00747BE6" w:rsidP="00BA2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5CC1D883" w14:textId="164AAFA6" w:rsidR="0000393F" w:rsidRPr="000F7019" w:rsidRDefault="0000393F" w:rsidP="0000393F">
      <w:pPr>
        <w:pStyle w:val="Titre3"/>
      </w:pPr>
      <w:r>
        <w:t>POST</w:t>
      </w:r>
      <w:r w:rsidRPr="000F7019">
        <w:t xml:space="preserve"> </w:t>
      </w:r>
      <w:r>
        <w:rPr>
          <w:b/>
          <w:bCs/>
        </w:rPr>
        <w:t>EDIT</w:t>
      </w:r>
      <w:r w:rsidRPr="000F7019">
        <w:rPr>
          <w:b/>
          <w:bCs/>
        </w:rPr>
        <w:t xml:space="preserve"> </w:t>
      </w:r>
    </w:p>
    <w:p w14:paraId="139BF83A" w14:textId="04D85A76" w:rsidR="0000393F" w:rsidRDefault="0000393F" w:rsidP="0000393F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le </w:t>
      </w:r>
      <w:r w:rsidR="009D0600">
        <w:t xml:space="preserve">même </w:t>
      </w:r>
      <w:r w:rsidR="00747BE6">
        <w:t>c</w:t>
      </w:r>
      <w:r>
        <w:t>ontr</w:t>
      </w:r>
      <w:r w:rsidR="00747BE6">
        <w:t>ô</w:t>
      </w:r>
      <w:r>
        <w:t>le</w:t>
      </w:r>
      <w:r w:rsidR="00747BE6">
        <w:t>u</w:t>
      </w:r>
      <w:r>
        <w:t xml:space="preserve">r, </w:t>
      </w:r>
      <w:r w:rsidR="00747BE6">
        <w:t xml:space="preserve">dans </w:t>
      </w:r>
      <w:r>
        <w:t xml:space="preserve">l’action POST </w:t>
      </w:r>
      <w:r w:rsidRPr="0000393F">
        <w:rPr>
          <w:b/>
          <w:bCs/>
        </w:rPr>
        <w:t>EDIT</w:t>
      </w:r>
      <w:r>
        <w:t xml:space="preserve"> ajoutez </w:t>
      </w:r>
      <w:r w:rsidR="009D0600">
        <w:t>le même code</w:t>
      </w:r>
    </w:p>
    <w:p w14:paraId="166D12B3" w14:textId="77777777" w:rsidR="002B3C8F" w:rsidRDefault="002B3C8F" w:rsidP="002B3C8F">
      <w:pPr>
        <w:spacing w:before="0" w:after="160" w:line="259" w:lineRule="auto"/>
        <w:ind w:left="360"/>
      </w:pPr>
    </w:p>
    <w:p w14:paraId="0EC4C2D6" w14:textId="4946D3DD" w:rsidR="00273BA3" w:rsidRPr="000C4172" w:rsidRDefault="00273BA3" w:rsidP="00273BA3">
      <w:pPr>
        <w:pStyle w:val="Titre2"/>
      </w:pPr>
      <w:r>
        <w:t xml:space="preserve">modifier </w:t>
      </w:r>
      <w:r w:rsidR="00C35F56">
        <w:t>les vues</w:t>
      </w:r>
      <w:r>
        <w:t xml:space="preserve"> zombie </w:t>
      </w:r>
      <w:r w:rsidR="00C35F56">
        <w:t>create et edit</w:t>
      </w:r>
    </w:p>
    <w:p w14:paraId="487BC1DD" w14:textId="0D8A9832" w:rsidR="00B375D2" w:rsidRPr="000F7019" w:rsidRDefault="00B375D2" w:rsidP="00B375D2">
      <w:pPr>
        <w:pStyle w:val="Titre3"/>
      </w:pPr>
      <w:r>
        <w:t>vue</w:t>
      </w:r>
      <w:r w:rsidRPr="000F7019">
        <w:t xml:space="preserve"> </w:t>
      </w:r>
      <w:r w:rsidR="0094568C">
        <w:rPr>
          <w:b/>
          <w:bCs/>
        </w:rPr>
        <w:t>CREATE</w:t>
      </w:r>
      <w:r w:rsidRPr="000F7019">
        <w:rPr>
          <w:b/>
          <w:bCs/>
        </w:rPr>
        <w:t xml:space="preserve"> </w:t>
      </w:r>
    </w:p>
    <w:p w14:paraId="2D733375" w14:textId="7085A6F8" w:rsidR="00273BA3" w:rsidRPr="00E30272" w:rsidRDefault="00E30272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</w:t>
      </w:r>
      <w:r w:rsidR="00F03A7B">
        <w:rPr>
          <w:b/>
          <w:bCs/>
        </w:rPr>
        <w:t>Create</w:t>
      </w:r>
    </w:p>
    <w:p w14:paraId="278835E2" w14:textId="4B0A0C51" w:rsidR="00FE36B3" w:rsidRPr="00DB014E" w:rsidRDefault="00FE36B3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r>
        <w:t>Ajoutez</w:t>
      </w:r>
      <w:r w:rsidRPr="00DB014E">
        <w:t xml:space="preserve"> l’attribut </w:t>
      </w:r>
      <w:r w:rsidRPr="00DB014E">
        <w:rPr>
          <w:b/>
          <w:bCs/>
        </w:rPr>
        <w:t>enctype</w:t>
      </w:r>
      <w:r w:rsidRPr="00DB014E">
        <w:t xml:space="preserve"> du f</w:t>
      </w:r>
      <w:r>
        <w:t>orm</w:t>
      </w:r>
    </w:p>
    <w:p w14:paraId="2F87F8DE" w14:textId="3A5B0D8C" w:rsidR="00FE36B3" w:rsidRPr="00DB014E" w:rsidRDefault="00FE36B3" w:rsidP="00915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B014E">
        <w:rPr>
          <w:rFonts w:ascii="Consolas" w:eastAsia="Times New Roman" w:hAnsi="Consolas" w:cs="Courier New"/>
          <w:color w:val="0000FF"/>
          <w:lang w:val="en-CA"/>
        </w:rPr>
        <w:t>&lt;</w:t>
      </w:r>
      <w:r w:rsidRPr="00DB014E">
        <w:rPr>
          <w:rFonts w:ascii="Consolas" w:eastAsia="Times New Roman" w:hAnsi="Consolas" w:cs="Courier New"/>
          <w:color w:val="800000"/>
          <w:lang w:val="en-CA"/>
        </w:rPr>
        <w:t>form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r w:rsidR="009D0600" w:rsidRPr="00DB014E">
        <w:rPr>
          <w:rFonts w:ascii="Consolas" w:eastAsia="Times New Roman" w:hAnsi="Consolas" w:cs="Courier New"/>
          <w:b/>
          <w:bCs/>
          <w:color w:val="800080"/>
          <w:lang w:val="en-CA"/>
        </w:rPr>
        <w:t>asp-action</w:t>
      </w:r>
      <w:r w:rsidR="009D0600" w:rsidRPr="00DB014E">
        <w:rPr>
          <w:rFonts w:ascii="Consolas" w:eastAsia="Times New Roman" w:hAnsi="Consolas" w:cs="Courier New"/>
          <w:color w:val="0000FF"/>
          <w:lang w:val="en-CA"/>
        </w:rPr>
        <w:t>="</w:t>
      </w:r>
      <w:r w:rsidR="009D0600">
        <w:rPr>
          <w:rFonts w:ascii="Consolas" w:eastAsia="Times New Roman" w:hAnsi="Consolas" w:cs="Courier New"/>
          <w:color w:val="0000FF"/>
          <w:lang w:val="en-CA"/>
        </w:rPr>
        <w:t>Create</w:t>
      </w:r>
      <w:r w:rsidR="009D0600" w:rsidRPr="00DB014E">
        <w:rPr>
          <w:rFonts w:ascii="Consolas" w:eastAsia="Times New Roman" w:hAnsi="Consolas" w:cs="Courier New"/>
          <w:color w:val="0000FF"/>
          <w:lang w:val="en-CA"/>
        </w:rPr>
        <w:t>"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r w:rsidRPr="00DB014E">
        <w:rPr>
          <w:rFonts w:ascii="Consolas" w:eastAsia="Times New Roman" w:hAnsi="Consolas" w:cs="Courier New"/>
          <w:color w:val="FF0000"/>
          <w:highlight w:val="green"/>
          <w:lang w:val="en-CA"/>
        </w:rPr>
        <w:t>enctype</w:t>
      </w:r>
      <w:r w:rsidRPr="00DB014E">
        <w:rPr>
          <w:rFonts w:ascii="Consolas" w:eastAsia="Times New Roman" w:hAnsi="Consolas" w:cs="Courier New"/>
          <w:color w:val="0000FF"/>
          <w:highlight w:val="green"/>
          <w:lang w:val="en-CA"/>
        </w:rPr>
        <w:t>="multipart/form-data"</w:t>
      </w:r>
      <w:r w:rsidRPr="00DB014E">
        <w:rPr>
          <w:rFonts w:ascii="Consolas" w:eastAsia="Times New Roman" w:hAnsi="Consolas" w:cs="Courier New"/>
          <w:color w:val="0000FF"/>
          <w:lang w:val="en-CA"/>
        </w:rPr>
        <w:t>&gt;</w:t>
      </w:r>
    </w:p>
    <w:p w14:paraId="02A735CC" w14:textId="0F2EFA29" w:rsidR="00E30272" w:rsidRDefault="00F43394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r w:rsidRPr="004F5005">
        <w:t xml:space="preserve">Ajoutez </w:t>
      </w:r>
      <w:r w:rsidR="004F5005" w:rsidRPr="004F5005">
        <w:t>un input de t</w:t>
      </w:r>
      <w:r w:rsidR="004F5005">
        <w:t xml:space="preserve">ype </w:t>
      </w:r>
      <w:r w:rsidR="004F5005">
        <w:rPr>
          <w:b/>
          <w:bCs/>
        </w:rPr>
        <w:t>file</w:t>
      </w:r>
      <w:r w:rsidR="004F5005">
        <w:t xml:space="preserve"> </w:t>
      </w:r>
      <w:r w:rsidR="00744BAC">
        <w:t>qui permet le téléchargement de fichiers</w:t>
      </w:r>
    </w:p>
    <w:p w14:paraId="1A540E6F" w14:textId="420B964F" w:rsidR="004129AA" w:rsidRPr="004129AA" w:rsidRDefault="004129AA" w:rsidP="004129AA">
      <w:pPr>
        <w:pStyle w:val="Code"/>
      </w:pP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="form-group row"&gt;</w:t>
      </w:r>
    </w:p>
    <w:p w14:paraId="25BA85A7" w14:textId="1B321109" w:rsidR="004129AA" w:rsidRPr="004129AA" w:rsidRDefault="004129AA" w:rsidP="004129AA">
      <w:pPr>
        <w:pStyle w:val="Code"/>
      </w:pPr>
      <w:r>
        <w:t xml:space="preserve">    </w:t>
      </w: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="col-4"&gt;</w:t>
      </w:r>
    </w:p>
    <w:p w14:paraId="7FA61C86" w14:textId="3A0D77A0" w:rsidR="004129AA" w:rsidRPr="004129AA" w:rsidRDefault="004129AA" w:rsidP="004129AA">
      <w:pPr>
        <w:pStyle w:val="Code"/>
      </w:pPr>
      <w:r w:rsidRPr="004129AA">
        <w:t xml:space="preserve">      </w:t>
      </w:r>
      <w:r>
        <w:t xml:space="preserve">  </w:t>
      </w:r>
      <w:r w:rsidRPr="004129AA">
        <w:t>&lt;</w:t>
      </w:r>
      <w:r w:rsidRPr="004129AA">
        <w:rPr>
          <w:color w:val="800000"/>
        </w:rPr>
        <w:t>label</w:t>
      </w:r>
      <w:r w:rsidRPr="004129AA">
        <w:t xml:space="preserve"> </w:t>
      </w:r>
      <w:r w:rsidRPr="004129AA">
        <w:rPr>
          <w:color w:val="FF0000"/>
        </w:rPr>
        <w:t>asp-for</w:t>
      </w:r>
      <w:r w:rsidRPr="004129AA">
        <w:t>="@Model.Zombie.</w:t>
      </w:r>
      <w:r w:rsidR="005A5410">
        <w:t>Image</w:t>
      </w:r>
      <w:r w:rsidRPr="004129AA">
        <w:t xml:space="preserve">" </w:t>
      </w:r>
      <w:r w:rsidRPr="004129AA">
        <w:rPr>
          <w:color w:val="FF0000"/>
        </w:rPr>
        <w:t>class</w:t>
      </w:r>
      <w:r w:rsidRPr="004129AA">
        <w:t>="col-form-label"&gt;&lt;/</w:t>
      </w:r>
      <w:r w:rsidRPr="004129AA">
        <w:rPr>
          <w:color w:val="800000"/>
        </w:rPr>
        <w:t>label</w:t>
      </w:r>
      <w:r w:rsidRPr="004129AA">
        <w:t>&gt;</w:t>
      </w:r>
    </w:p>
    <w:p w14:paraId="22A13E1D" w14:textId="3500600F" w:rsidR="004129AA" w:rsidRPr="004129AA" w:rsidRDefault="004129AA" w:rsidP="004129AA">
      <w:pPr>
        <w:pStyle w:val="Code"/>
      </w:pPr>
      <w:r w:rsidRPr="004129AA">
        <w:t xml:space="preserve">    &lt;/</w:t>
      </w:r>
      <w:r w:rsidRPr="004129AA">
        <w:rPr>
          <w:color w:val="800000"/>
        </w:rPr>
        <w:t>div</w:t>
      </w:r>
      <w:r w:rsidRPr="004129AA">
        <w:t>&gt;</w:t>
      </w:r>
    </w:p>
    <w:p w14:paraId="1ED894B6" w14:textId="6292ABBA" w:rsidR="004129AA" w:rsidRPr="004129AA" w:rsidRDefault="004129AA" w:rsidP="004129AA">
      <w:pPr>
        <w:pStyle w:val="Code"/>
      </w:pPr>
      <w:r w:rsidRPr="004129AA">
        <w:t xml:space="preserve">    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="col-8"&gt;</w:t>
      </w:r>
    </w:p>
    <w:p w14:paraId="75CDCA1A" w14:textId="2153533A" w:rsidR="004129AA" w:rsidRPr="004129AA" w:rsidRDefault="004129AA" w:rsidP="004129AA">
      <w:pPr>
        <w:pStyle w:val="Code"/>
      </w:pPr>
      <w:r w:rsidRPr="004129AA">
        <w:t xml:space="preserve">        &lt;</w:t>
      </w:r>
      <w:r w:rsidRPr="004129AA">
        <w:rPr>
          <w:color w:val="800000"/>
        </w:rPr>
        <w:t>input</w:t>
      </w:r>
      <w:r w:rsidRPr="004129AA">
        <w:t xml:space="preserve"> </w:t>
      </w:r>
      <w:r w:rsidRPr="004129AA">
        <w:rPr>
          <w:color w:val="FF0000"/>
        </w:rPr>
        <w:t>type</w:t>
      </w:r>
      <w:r w:rsidRPr="004129AA">
        <w:t xml:space="preserve">="file" </w:t>
      </w:r>
      <w:r w:rsidRPr="004129AA">
        <w:rPr>
          <w:color w:val="FF0000"/>
        </w:rPr>
        <w:t>name</w:t>
      </w:r>
      <w:r w:rsidRPr="004129AA">
        <w:t xml:space="preserve">="files" </w:t>
      </w:r>
      <w:r w:rsidRPr="004129AA">
        <w:rPr>
          <w:color w:val="FF0000"/>
        </w:rPr>
        <w:t>onchange</w:t>
      </w:r>
      <w:r w:rsidR="00EF191F" w:rsidRPr="00EF191F">
        <w:t xml:space="preserve">="this.nextElementSibling.style.display = 'none'" </w:t>
      </w:r>
      <w:r w:rsidRPr="004129AA">
        <w:rPr>
          <w:color w:val="FF0000"/>
        </w:rPr>
        <w:t>class</w:t>
      </w:r>
      <w:r w:rsidRPr="004129AA">
        <w:t xml:space="preserve">="form-control border-0 shadow" </w:t>
      </w:r>
      <w:r w:rsidRPr="004129AA">
        <w:rPr>
          <w:color w:val="FF0000"/>
        </w:rPr>
        <w:t>multiple</w:t>
      </w:r>
      <w:r w:rsidRPr="004129AA">
        <w:t xml:space="preserve"> /&gt;</w:t>
      </w:r>
    </w:p>
    <w:p w14:paraId="72CF4C4A" w14:textId="6A559F44" w:rsidR="004129AA" w:rsidRDefault="004129AA" w:rsidP="004129AA">
      <w:pPr>
        <w:pStyle w:val="Code"/>
      </w:pPr>
      <w:r w:rsidRPr="004129AA">
        <w:t xml:space="preserve">    </w:t>
      </w:r>
      <w:r>
        <w:t>&lt;/</w:t>
      </w:r>
      <w:r>
        <w:rPr>
          <w:color w:val="800000"/>
        </w:rPr>
        <w:t>div</w:t>
      </w:r>
      <w:r>
        <w:t>&gt;</w:t>
      </w:r>
    </w:p>
    <w:p w14:paraId="0CAA5762" w14:textId="5171EC94" w:rsidR="004129AA" w:rsidRPr="004129AA" w:rsidRDefault="004129AA" w:rsidP="004129AA">
      <w:pPr>
        <w:pStyle w:val="Code"/>
      </w:pPr>
      <w:r>
        <w:t>&lt;/</w:t>
      </w:r>
      <w:r>
        <w:rPr>
          <w:color w:val="800000"/>
        </w:rPr>
        <w:t>div</w:t>
      </w:r>
      <w:r>
        <w:t>&gt;</w:t>
      </w:r>
    </w:p>
    <w:p w14:paraId="71699201" w14:textId="42CF1B06" w:rsidR="006F0C05" w:rsidRDefault="006F0C05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r>
        <w:t xml:space="preserve">Notez le </w:t>
      </w:r>
      <w:r w:rsidR="009D0600" w:rsidRPr="009D0600">
        <w:rPr>
          <w:b/>
          <w:bCs/>
        </w:rPr>
        <w:t>o</w:t>
      </w:r>
      <w:r w:rsidRPr="009D0600">
        <w:rPr>
          <w:b/>
          <w:bCs/>
        </w:rPr>
        <w:t>n</w:t>
      </w:r>
      <w:r w:rsidR="009D0600" w:rsidRPr="009D0600">
        <w:rPr>
          <w:b/>
          <w:bCs/>
        </w:rPr>
        <w:t>c</w:t>
      </w:r>
      <w:r w:rsidRPr="009D0600">
        <w:rPr>
          <w:b/>
          <w:bCs/>
        </w:rPr>
        <w:t>hange</w:t>
      </w:r>
      <w:r>
        <w:rPr>
          <w:b/>
          <w:bCs/>
        </w:rPr>
        <w:t xml:space="preserve"> : </w:t>
      </w:r>
      <w:r>
        <w:t>on y reviendra dans quelques séances</w:t>
      </w:r>
    </w:p>
    <w:p w14:paraId="664A2C23" w14:textId="6AAF73CC" w:rsidR="006A6AA6" w:rsidRPr="004129AA" w:rsidRDefault="00216B01" w:rsidP="00BA2107">
      <w:pPr>
        <w:pStyle w:val="Paragraphedeliste"/>
        <w:numPr>
          <w:ilvl w:val="0"/>
          <w:numId w:val="14"/>
        </w:numPr>
        <w:spacing w:before="0" w:after="160" w:line="259" w:lineRule="auto"/>
      </w:pPr>
      <w:r>
        <w:t>Testez la création d’un zombie avec une nouvelle image</w:t>
      </w:r>
    </w:p>
    <w:p w14:paraId="47DD3E34" w14:textId="77777777" w:rsidR="0094568C" w:rsidRPr="000F7019" w:rsidRDefault="0094568C" w:rsidP="0094568C">
      <w:pPr>
        <w:pStyle w:val="Titre3"/>
      </w:pPr>
      <w:r>
        <w:lastRenderedPageBreak/>
        <w:t>vue</w:t>
      </w:r>
      <w:r w:rsidRPr="000F7019">
        <w:t xml:space="preserve"> </w:t>
      </w:r>
      <w:r>
        <w:rPr>
          <w:b/>
          <w:bCs/>
        </w:rPr>
        <w:t>EDIT</w:t>
      </w:r>
      <w:r w:rsidRPr="000F7019">
        <w:rPr>
          <w:b/>
          <w:bCs/>
        </w:rPr>
        <w:t xml:space="preserve"> </w:t>
      </w:r>
    </w:p>
    <w:p w14:paraId="0DA823C4" w14:textId="7DD5CE97" w:rsidR="0094568C" w:rsidRPr="00E30272" w:rsidRDefault="0094568C" w:rsidP="0094568C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Zombie/Edit</w:t>
      </w:r>
    </w:p>
    <w:p w14:paraId="0670C5A3" w14:textId="77777777" w:rsidR="0094568C" w:rsidRPr="00DB014E" w:rsidRDefault="0094568C" w:rsidP="0094568C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Ajoutez</w:t>
      </w:r>
      <w:r w:rsidRPr="00DB014E">
        <w:t xml:space="preserve"> l’attribut </w:t>
      </w:r>
      <w:r w:rsidRPr="00DB014E">
        <w:rPr>
          <w:b/>
          <w:bCs/>
        </w:rPr>
        <w:t>enctype</w:t>
      </w:r>
      <w:r w:rsidRPr="00DB014E">
        <w:t xml:space="preserve"> du f</w:t>
      </w:r>
      <w:r>
        <w:t>orm</w:t>
      </w:r>
    </w:p>
    <w:p w14:paraId="2F5AB0DE" w14:textId="746BC523" w:rsidR="0094568C" w:rsidRPr="00DB014E" w:rsidRDefault="0094568C" w:rsidP="00945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B014E">
        <w:rPr>
          <w:rFonts w:ascii="Consolas" w:eastAsia="Times New Roman" w:hAnsi="Consolas" w:cs="Courier New"/>
          <w:color w:val="0000FF"/>
          <w:lang w:val="en-CA"/>
        </w:rPr>
        <w:t>&lt;</w:t>
      </w:r>
      <w:r w:rsidRPr="00DB014E">
        <w:rPr>
          <w:rFonts w:ascii="Consolas" w:eastAsia="Times New Roman" w:hAnsi="Consolas" w:cs="Courier New"/>
          <w:color w:val="800000"/>
          <w:lang w:val="en-CA"/>
        </w:rPr>
        <w:t>form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r w:rsidR="00513114" w:rsidRPr="00DB014E">
        <w:rPr>
          <w:rFonts w:ascii="Consolas" w:eastAsia="Times New Roman" w:hAnsi="Consolas" w:cs="Courier New"/>
          <w:b/>
          <w:bCs/>
          <w:color w:val="800080"/>
          <w:lang w:val="en-CA"/>
        </w:rPr>
        <w:t>asp-action</w:t>
      </w:r>
      <w:r w:rsidR="00513114" w:rsidRPr="00F6030F">
        <w:rPr>
          <w:rStyle w:val="bleuCar"/>
          <w:rFonts w:eastAsiaTheme="minorEastAsia"/>
        </w:rPr>
        <w:t>="</w:t>
      </w:r>
      <w:r w:rsidR="004129AA" w:rsidRPr="00F6030F">
        <w:rPr>
          <w:rStyle w:val="bleuCar"/>
          <w:rFonts w:eastAsiaTheme="minorEastAsia"/>
        </w:rPr>
        <w:t>Edit</w:t>
      </w:r>
      <w:r w:rsidR="00513114" w:rsidRPr="00F6030F">
        <w:rPr>
          <w:rStyle w:val="bleuCar"/>
          <w:rFonts w:eastAsiaTheme="minorEastAsia"/>
        </w:rPr>
        <w:t>"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r w:rsidRPr="00DB014E">
        <w:rPr>
          <w:rFonts w:ascii="Consolas" w:eastAsia="Times New Roman" w:hAnsi="Consolas" w:cs="Courier New"/>
          <w:color w:val="FF0000"/>
          <w:highlight w:val="green"/>
          <w:lang w:val="en-CA"/>
        </w:rPr>
        <w:t>enctype</w:t>
      </w:r>
      <w:r w:rsidRPr="00DB014E">
        <w:rPr>
          <w:rFonts w:ascii="Consolas" w:eastAsia="Times New Roman" w:hAnsi="Consolas" w:cs="Courier New"/>
          <w:color w:val="0000FF"/>
          <w:highlight w:val="green"/>
          <w:lang w:val="en-CA"/>
        </w:rPr>
        <w:t>="multipart/form-data"</w:t>
      </w:r>
      <w:r w:rsidRPr="00DB014E">
        <w:rPr>
          <w:rFonts w:ascii="Consolas" w:eastAsia="Times New Roman" w:hAnsi="Consolas" w:cs="Courier New"/>
          <w:color w:val="0000FF"/>
          <w:lang w:val="en-CA"/>
        </w:rPr>
        <w:t>&gt;</w:t>
      </w:r>
    </w:p>
    <w:p w14:paraId="45400665" w14:textId="77777777" w:rsidR="0094568C" w:rsidRPr="004F5005" w:rsidRDefault="0094568C" w:rsidP="0094568C">
      <w:pPr>
        <w:pStyle w:val="Paragraphedeliste"/>
        <w:numPr>
          <w:ilvl w:val="0"/>
          <w:numId w:val="20"/>
        </w:numPr>
        <w:spacing w:before="0" w:after="160" w:line="259" w:lineRule="auto"/>
      </w:pPr>
      <w:r w:rsidRPr="004F5005">
        <w:t>Ajoutez un input de t</w:t>
      </w:r>
      <w:r>
        <w:t xml:space="preserve">ype </w:t>
      </w:r>
      <w:r>
        <w:rPr>
          <w:b/>
          <w:bCs/>
        </w:rPr>
        <w:t>file</w:t>
      </w:r>
      <w:r>
        <w:t xml:space="preserve"> qui permet le téléchargement de fichiers</w:t>
      </w:r>
    </w:p>
    <w:p w14:paraId="3A4DA905" w14:textId="206B8AC6" w:rsidR="00E11A80" w:rsidRPr="004129AA" w:rsidRDefault="00E11A80" w:rsidP="00E11A80">
      <w:pPr>
        <w:pStyle w:val="Code"/>
      </w:pP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="form-group row"&gt;</w:t>
      </w:r>
    </w:p>
    <w:p w14:paraId="505A027A" w14:textId="77777777" w:rsidR="00E11A80" w:rsidRPr="004129AA" w:rsidRDefault="00E11A80" w:rsidP="00E11A80">
      <w:pPr>
        <w:pStyle w:val="Code"/>
      </w:pPr>
      <w:r>
        <w:t xml:space="preserve">    </w:t>
      </w: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="col-4"&gt;</w:t>
      </w:r>
    </w:p>
    <w:p w14:paraId="281DDE1C" w14:textId="13941728" w:rsidR="00E11A80" w:rsidRPr="004129AA" w:rsidRDefault="00E11A80" w:rsidP="00E11A80">
      <w:pPr>
        <w:pStyle w:val="Code"/>
      </w:pPr>
      <w:r w:rsidRPr="004129AA">
        <w:t xml:space="preserve">      </w:t>
      </w:r>
      <w:r>
        <w:t xml:space="preserve">  </w:t>
      </w:r>
      <w:r w:rsidRPr="004129AA">
        <w:t>&lt;</w:t>
      </w:r>
      <w:r w:rsidRPr="004129AA">
        <w:rPr>
          <w:color w:val="800000"/>
        </w:rPr>
        <w:t>label</w:t>
      </w:r>
      <w:r w:rsidRPr="004129AA">
        <w:t xml:space="preserve"> </w:t>
      </w:r>
      <w:r w:rsidRPr="004129AA">
        <w:rPr>
          <w:color w:val="FF0000"/>
        </w:rPr>
        <w:t>asp-for</w:t>
      </w:r>
      <w:r w:rsidRPr="004129AA">
        <w:t>="@Model.Zombie.</w:t>
      </w:r>
      <w:r w:rsidR="005A5410">
        <w:t>Image</w:t>
      </w:r>
      <w:r w:rsidRPr="004129AA">
        <w:t xml:space="preserve">" </w:t>
      </w:r>
      <w:r w:rsidRPr="004129AA">
        <w:rPr>
          <w:color w:val="FF0000"/>
        </w:rPr>
        <w:t>class</w:t>
      </w:r>
      <w:r w:rsidRPr="004129AA">
        <w:t>="col-form-label"&gt;&lt;/</w:t>
      </w:r>
      <w:r w:rsidRPr="004129AA">
        <w:rPr>
          <w:color w:val="800000"/>
        </w:rPr>
        <w:t>label</w:t>
      </w:r>
      <w:r w:rsidRPr="004129AA">
        <w:t>&gt;</w:t>
      </w:r>
    </w:p>
    <w:p w14:paraId="1CDE9F35" w14:textId="77777777" w:rsidR="00E11A80" w:rsidRPr="004129AA" w:rsidRDefault="00E11A80" w:rsidP="00E11A80">
      <w:pPr>
        <w:pStyle w:val="Code"/>
      </w:pPr>
      <w:r w:rsidRPr="004129AA">
        <w:t xml:space="preserve">    &lt;/</w:t>
      </w:r>
      <w:r w:rsidRPr="004129AA">
        <w:rPr>
          <w:color w:val="800000"/>
        </w:rPr>
        <w:t>div</w:t>
      </w:r>
      <w:r w:rsidRPr="004129AA">
        <w:t>&gt;</w:t>
      </w:r>
    </w:p>
    <w:p w14:paraId="238E6F39" w14:textId="77777777" w:rsidR="00E11A80" w:rsidRPr="004129AA" w:rsidRDefault="00E11A80" w:rsidP="00E11A80">
      <w:pPr>
        <w:pStyle w:val="Code"/>
      </w:pPr>
      <w:r w:rsidRPr="004129AA">
        <w:t xml:space="preserve">    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="col-8"&gt;</w:t>
      </w:r>
    </w:p>
    <w:p w14:paraId="2A4DB5AD" w14:textId="6EB71ADD" w:rsidR="00E11A80" w:rsidRDefault="00E11A80" w:rsidP="00E11A80">
      <w:pPr>
        <w:pStyle w:val="Code"/>
      </w:pPr>
      <w:r w:rsidRPr="004129AA">
        <w:t xml:space="preserve">        &lt;</w:t>
      </w:r>
      <w:r w:rsidRPr="004129AA">
        <w:rPr>
          <w:color w:val="800000"/>
        </w:rPr>
        <w:t>input</w:t>
      </w:r>
      <w:r w:rsidRPr="004129AA">
        <w:t xml:space="preserve"> </w:t>
      </w:r>
      <w:r w:rsidRPr="004129AA">
        <w:rPr>
          <w:color w:val="FF0000"/>
        </w:rPr>
        <w:t>type</w:t>
      </w:r>
      <w:r w:rsidRPr="004129AA">
        <w:t xml:space="preserve">="file" </w:t>
      </w:r>
      <w:r w:rsidRPr="004129AA">
        <w:rPr>
          <w:color w:val="FF0000"/>
        </w:rPr>
        <w:t>name</w:t>
      </w:r>
      <w:r w:rsidRPr="004129AA">
        <w:t xml:space="preserve">="files" </w:t>
      </w:r>
      <w:r w:rsidRPr="004129AA">
        <w:rPr>
          <w:color w:val="FF0000"/>
        </w:rPr>
        <w:t>onchange</w:t>
      </w:r>
      <w:r w:rsidR="00EF191F" w:rsidRPr="00EF191F">
        <w:t xml:space="preserve">="this.nextElementSibling.style.display = 'none'" </w:t>
      </w:r>
      <w:r w:rsidRPr="004129AA">
        <w:rPr>
          <w:color w:val="FF0000"/>
        </w:rPr>
        <w:t>class</w:t>
      </w:r>
      <w:r w:rsidRPr="004129AA">
        <w:t xml:space="preserve">="form-control border-0 shadow" </w:t>
      </w:r>
      <w:r w:rsidRPr="004129AA">
        <w:rPr>
          <w:color w:val="FF0000"/>
        </w:rPr>
        <w:t>multiple</w:t>
      </w:r>
      <w:r w:rsidRPr="004129AA">
        <w:t xml:space="preserve"> /&gt;</w:t>
      </w:r>
    </w:p>
    <w:p w14:paraId="58C5266C" w14:textId="4236A6B3" w:rsidR="00AE5B04" w:rsidRDefault="00AE5B04" w:rsidP="00AE5B04">
      <w:pPr>
        <w:pStyle w:val="Code"/>
        <w:ind w:firstLine="348"/>
      </w:pPr>
      <w:r w:rsidRPr="00571E71">
        <w:rPr>
          <w:color w:val="0000FF"/>
        </w:rPr>
        <w:t>&lt;</w:t>
      </w:r>
      <w:r w:rsidRPr="00571E71">
        <w:rPr>
          <w:color w:val="800000"/>
        </w:rPr>
        <w:t>img</w:t>
      </w:r>
      <w:r w:rsidRPr="00571E71">
        <w:t xml:space="preserve"> </w:t>
      </w:r>
      <w:r w:rsidRPr="00571E71">
        <w:rPr>
          <w:color w:val="FF0000"/>
        </w:rPr>
        <w:t>class</w:t>
      </w:r>
      <w:r w:rsidRPr="00571E71">
        <w:rPr>
          <w:color w:val="0000FF"/>
        </w:rPr>
        <w:t>="</w:t>
      </w:r>
      <w:r w:rsidR="00EF191F">
        <w:rPr>
          <w:color w:val="0000FF"/>
        </w:rPr>
        <w:t>w-100</w:t>
      </w:r>
      <w:r w:rsidR="00EF191F" w:rsidRPr="00571E71">
        <w:rPr>
          <w:color w:val="0000FF"/>
        </w:rPr>
        <w:t xml:space="preserve"> </w:t>
      </w:r>
      <w:r w:rsidRPr="00571E71">
        <w:rPr>
          <w:color w:val="0000FF"/>
        </w:rPr>
        <w:t>"</w:t>
      </w:r>
      <w:r w:rsidRPr="00571E71">
        <w:t xml:space="preserve"> </w:t>
      </w:r>
      <w:r w:rsidRPr="00571E71">
        <w:rPr>
          <w:color w:val="FF0000"/>
        </w:rPr>
        <w:t>src</w:t>
      </w:r>
      <w:r w:rsidRPr="00571E71">
        <w:rPr>
          <w:color w:val="0000FF"/>
        </w:rPr>
        <w:t>="</w:t>
      </w:r>
      <w:r>
        <w:rPr>
          <w:color w:val="0000FF"/>
        </w:rPr>
        <w:t>\</w:t>
      </w:r>
      <w:r w:rsidRPr="00571E71">
        <w:t>@</w:t>
      </w:r>
      <w:r w:rsidRPr="00571E71">
        <w:rPr>
          <w:color w:val="2B91AF"/>
        </w:rPr>
        <w:t>AppConstants</w:t>
      </w:r>
      <w:r w:rsidRPr="00571E71">
        <w:t>.ImagePathZombies@(</w:t>
      </w:r>
      <w:r w:rsidRPr="00571E71">
        <w:rPr>
          <w:color w:val="0000FF"/>
        </w:rPr>
        <w:t>string</w:t>
      </w:r>
      <w:r w:rsidRPr="00571E71">
        <w:t xml:space="preserve">.IsNullOrWhiteSpace(Model.Zombie.Image) ? </w:t>
      </w:r>
      <w:r w:rsidRPr="00571E71">
        <w:rPr>
          <w:color w:val="2B91AF"/>
        </w:rPr>
        <w:t>AppConstants</w:t>
      </w:r>
      <w:r w:rsidRPr="00571E71">
        <w:t>.ImageGeneric : Model.Zombie.Image)</w:t>
      </w:r>
      <w:r w:rsidRPr="00571E71">
        <w:rPr>
          <w:color w:val="0000FF"/>
        </w:rPr>
        <w:t>"</w:t>
      </w:r>
      <w:r w:rsidRPr="00571E71">
        <w:t xml:space="preserve"> </w:t>
      </w:r>
      <w:r w:rsidRPr="00571E71">
        <w:rPr>
          <w:color w:val="0000FF"/>
        </w:rPr>
        <w:t>/&gt;</w:t>
      </w:r>
    </w:p>
    <w:p w14:paraId="1E5FD042" w14:textId="77777777" w:rsidR="00AE5B04" w:rsidRPr="004129AA" w:rsidRDefault="00AE5B04" w:rsidP="00AE5B04">
      <w:pPr>
        <w:pStyle w:val="Code"/>
      </w:pPr>
      <w:r>
        <w:t>&lt;/</w:t>
      </w:r>
      <w:r>
        <w:rPr>
          <w:color w:val="800000"/>
        </w:rPr>
        <w:t>div</w:t>
      </w:r>
      <w:r>
        <w:t>&gt;</w:t>
      </w:r>
    </w:p>
    <w:p w14:paraId="4265DC67" w14:textId="77777777" w:rsidR="00AE5B04" w:rsidRPr="004129AA" w:rsidRDefault="00AE5B04" w:rsidP="00E11A80">
      <w:pPr>
        <w:pStyle w:val="Code"/>
      </w:pPr>
    </w:p>
    <w:p w14:paraId="023F6AC5" w14:textId="77777777" w:rsidR="00E11A80" w:rsidRDefault="00E11A80" w:rsidP="00E11A80">
      <w:pPr>
        <w:pStyle w:val="Code"/>
      </w:pPr>
      <w:r w:rsidRPr="004129AA">
        <w:t xml:space="preserve">    </w:t>
      </w:r>
      <w:r>
        <w:t>&lt;/</w:t>
      </w:r>
      <w:r>
        <w:rPr>
          <w:color w:val="800000"/>
        </w:rPr>
        <w:t>div</w:t>
      </w:r>
      <w:r>
        <w:t>&gt;</w:t>
      </w:r>
    </w:p>
    <w:p w14:paraId="17B1ED7E" w14:textId="77777777" w:rsidR="00E11A80" w:rsidRPr="00EF191F" w:rsidRDefault="00E11A80" w:rsidP="00E11A80">
      <w:pPr>
        <w:pStyle w:val="Paragraphedeliste"/>
        <w:spacing w:before="0" w:after="160" w:line="259" w:lineRule="auto"/>
        <w:rPr>
          <w:lang w:val="en-CA"/>
        </w:rPr>
      </w:pPr>
    </w:p>
    <w:p w14:paraId="780F74E9" w14:textId="1B1279D1" w:rsidR="00571E71" w:rsidRPr="00F6030F" w:rsidRDefault="0094568C" w:rsidP="00F6030F">
      <w:pPr>
        <w:pStyle w:val="Paragraphedeliste"/>
        <w:numPr>
          <w:ilvl w:val="0"/>
          <w:numId w:val="20"/>
        </w:numPr>
        <w:spacing w:before="0" w:after="160" w:line="259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Notez</w:t>
      </w:r>
      <w:r w:rsidR="00F6030F">
        <w:t xml:space="preserve"> encore</w:t>
      </w:r>
      <w:r>
        <w:t xml:space="preserve"> le </w:t>
      </w:r>
      <w:r w:rsidR="00F6030F">
        <w:rPr>
          <w:b/>
          <w:bCs/>
        </w:rPr>
        <w:t>o</w:t>
      </w:r>
      <w:r>
        <w:rPr>
          <w:b/>
          <w:bCs/>
        </w:rPr>
        <w:t>n</w:t>
      </w:r>
      <w:r w:rsidR="00F6030F">
        <w:rPr>
          <w:b/>
          <w:bCs/>
        </w:rPr>
        <w:t>c</w:t>
      </w:r>
      <w:r>
        <w:rPr>
          <w:b/>
          <w:bCs/>
        </w:rPr>
        <w:t xml:space="preserve">hange : </w:t>
      </w:r>
      <w:r>
        <w:t>on y reviendra dans quelques séances</w:t>
      </w:r>
    </w:p>
    <w:p w14:paraId="4F7C32B8" w14:textId="75F8A243" w:rsidR="0091583F" w:rsidRPr="000F22D0" w:rsidRDefault="0091583F" w:rsidP="004129AA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Testez le </w:t>
      </w:r>
      <w:r w:rsidR="00081E5B">
        <w:rPr>
          <w:b/>
          <w:bCs/>
        </w:rPr>
        <w:t>Edit</w:t>
      </w:r>
      <w:r w:rsidR="00216B01" w:rsidRPr="00216B01">
        <w:t xml:space="preserve"> maintenant</w:t>
      </w:r>
    </w:p>
    <w:p w14:paraId="157399D0" w14:textId="4B9C166E" w:rsidR="000F22D0" w:rsidRPr="004F5005" w:rsidRDefault="001B585A" w:rsidP="004129AA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On aimerait bien que l’image se mette à jour</w:t>
      </w:r>
      <w:r w:rsidR="00973369">
        <w:t xml:space="preserve"> lors </w:t>
      </w:r>
      <w:r w:rsidR="00216B01">
        <w:t>de la sélection</w:t>
      </w:r>
      <w:r w:rsidR="00973369">
        <w:t>,</w:t>
      </w:r>
      <w:r w:rsidR="004129AA">
        <w:t xml:space="preserve"> </w:t>
      </w:r>
      <w:r w:rsidR="00973369">
        <w:t xml:space="preserve">on </w:t>
      </w:r>
      <w:r w:rsidR="004129AA">
        <w:t xml:space="preserve">y </w:t>
      </w:r>
      <w:r w:rsidR="00973369">
        <w:t>revien</w:t>
      </w:r>
      <w:r w:rsidR="006F390E">
        <w:t>dra</w:t>
      </w:r>
      <w:r w:rsidR="00973369">
        <w:t xml:space="preserve"> dans quelques séances</w:t>
      </w:r>
    </w:p>
    <w:p w14:paraId="032B05ED" w14:textId="77777777" w:rsidR="008A1CA2" w:rsidRPr="0091583F" w:rsidRDefault="008A1CA2" w:rsidP="0061697C">
      <w:pPr>
        <w:spacing w:before="0" w:after="160" w:line="259" w:lineRule="auto"/>
      </w:pPr>
    </w:p>
    <w:p w14:paraId="2EF1B7A1" w14:textId="0328BF87" w:rsidR="004B26DE" w:rsidRPr="00802A87" w:rsidRDefault="00F271E1" w:rsidP="004B26DE">
      <w:pPr>
        <w:pStyle w:val="Titre2"/>
      </w:pPr>
      <w:r>
        <w:t>c</w:t>
      </w:r>
      <w:r w:rsidR="004B26DE" w:rsidRPr="00802A87">
        <w:t xml:space="preserve">ommentaires et validation (Commit) des changements dans le code </w:t>
      </w:r>
    </w:p>
    <w:p w14:paraId="6133E251" w14:textId="3C080018" w:rsidR="00D81F7A" w:rsidRPr="00802A87" w:rsidRDefault="00D81F7A" w:rsidP="00D81F7A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 xml:space="preserve">Dans </w:t>
      </w:r>
      <w:r>
        <w:t>Fork</w:t>
      </w:r>
      <w:r w:rsidRPr="00802A87">
        <w:t>, assurez-vous d'être dans le bon dossier/repo</w:t>
      </w:r>
    </w:p>
    <w:p w14:paraId="1E7E311E" w14:textId="77777777" w:rsidR="00D81F7A" w:rsidRPr="00802A87" w:rsidRDefault="00D81F7A" w:rsidP="00D81F7A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 xml:space="preserve">Cliquez sur </w:t>
      </w:r>
      <w:r>
        <w:rPr>
          <w:b/>
          <w:bCs/>
        </w:rPr>
        <w:t>Local</w:t>
      </w:r>
      <w:r w:rsidRPr="00802A87">
        <w:rPr>
          <w:b/>
          <w:bCs/>
        </w:rPr>
        <w:t xml:space="preserve"> changes</w:t>
      </w:r>
    </w:p>
    <w:p w14:paraId="0A1383AA" w14:textId="6A2F10C1" w:rsidR="004B26DE" w:rsidRPr="00802A87" w:rsidRDefault="00D81F7A" w:rsidP="00D81F7A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Validez les modification</w:t>
      </w:r>
      <w:r>
        <w:t xml:space="preserve">s et déplacez les fichiers vers la section </w:t>
      </w:r>
      <w:r w:rsidRPr="00283295">
        <w:rPr>
          <w:b/>
          <w:bCs/>
        </w:rPr>
        <w:t>Staged</w:t>
      </w:r>
    </w:p>
    <w:p w14:paraId="29AEDA0A" w14:textId="03F77D1B" w:rsidR="004B26DE" w:rsidRPr="00802A87" w:rsidRDefault="004B26DE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Commentez en respectant les standards proposés</w:t>
      </w:r>
    </w:p>
    <w:p w14:paraId="33EF7DD6" w14:textId="6D103304" w:rsidR="004B26DE" w:rsidRPr="00C53982" w:rsidRDefault="004B26DE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r w:rsidRPr="00C53982">
        <w:rPr>
          <w:b/>
          <w:bCs/>
        </w:rPr>
        <w:t>Summary</w:t>
      </w:r>
      <w:r w:rsidRPr="00C53982">
        <w:t xml:space="preserve">: </w:t>
      </w:r>
      <w:r w:rsidR="00C53982" w:rsidRPr="00C53982">
        <w:t xml:space="preserve">FCT Ajout d’images de </w:t>
      </w:r>
      <w:r w:rsidR="00C53982">
        <w:t>zombie</w:t>
      </w:r>
    </w:p>
    <w:p w14:paraId="05BB4A2C" w14:textId="4E95B6B5" w:rsidR="004B26DE" w:rsidRPr="00081E5B" w:rsidRDefault="004B26DE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r w:rsidRPr="00081E5B">
        <w:rPr>
          <w:b/>
          <w:bCs/>
        </w:rPr>
        <w:t>Description</w:t>
      </w:r>
      <w:r w:rsidRPr="00081E5B">
        <w:t xml:space="preserve">: </w:t>
      </w:r>
      <w:r w:rsidR="00C53982">
        <w:t>Ajout de la gestion des images pour Zombies</w:t>
      </w:r>
    </w:p>
    <w:p w14:paraId="7D191BC6" w14:textId="77777777" w:rsidR="004B26DE" w:rsidRPr="0030440B" w:rsidRDefault="004B26DE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30440B">
        <w:t xml:space="preserve">Cliquez sur </w:t>
      </w:r>
      <w:r w:rsidRPr="0030440B">
        <w:rPr>
          <w:b/>
          <w:bCs/>
        </w:rPr>
        <w:t>Commit</w:t>
      </w:r>
    </w:p>
    <w:p w14:paraId="474B780F" w14:textId="77777777" w:rsidR="004B26DE" w:rsidRDefault="004B26DE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r w:rsidRPr="00802A87">
        <w:rPr>
          <w:b/>
          <w:bCs/>
        </w:rPr>
        <w:t>Remote</w:t>
      </w:r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549BE7A" wp14:editId="691D1ECB">
            <wp:extent cx="232486" cy="311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037C" w14:textId="77777777" w:rsidR="0033416D" w:rsidRPr="001A080B" w:rsidRDefault="0033416D" w:rsidP="0033416D">
      <w:pPr>
        <w:rPr>
          <w:b/>
          <w:bCs/>
          <w:sz w:val="28"/>
          <w:szCs w:val="28"/>
          <w:u w:val="single"/>
        </w:rPr>
      </w:pPr>
    </w:p>
    <w:p w14:paraId="6E949C60" w14:textId="28E939BB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>Fin du laboratoire!</w:t>
      </w:r>
    </w:p>
    <w:sectPr w:rsidR="005D3E5A" w:rsidRPr="005D3E5A" w:rsidSect="00B83034">
      <w:headerReference w:type="default" r:id="rId16"/>
      <w:footerReference w:type="default" r:id="rId1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B1B0" w14:textId="77777777" w:rsidR="00340D10" w:rsidRDefault="00340D10" w:rsidP="000440BA">
      <w:r>
        <w:separator/>
      </w:r>
    </w:p>
  </w:endnote>
  <w:endnote w:type="continuationSeparator" w:id="0">
    <w:p w14:paraId="4795C0BA" w14:textId="77777777" w:rsidR="00340D10" w:rsidRDefault="00340D10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68DA1CDE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1D5D02">
      <w:t>,</w:t>
    </w:r>
    <w:r w:rsidR="007E42D7">
      <w:t xml:space="preserve"> Thierry Giroux Veilleux</w:t>
    </w:r>
    <w:r w:rsidR="001D5D02">
      <w:t xml:space="preserve"> et Mathieu Briau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4030" w14:textId="77777777" w:rsidR="00340D10" w:rsidRDefault="00340D10" w:rsidP="000440BA">
      <w:r>
        <w:separator/>
      </w:r>
    </w:p>
  </w:footnote>
  <w:footnote w:type="continuationSeparator" w:id="0">
    <w:p w14:paraId="127446A1" w14:textId="77777777" w:rsidR="00340D10" w:rsidRDefault="00340D10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57D67B5" w:rsidR="000440BA" w:rsidRDefault="000440BA" w:rsidP="00E42335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D81F7A">
      <w:t>S</w:t>
    </w:r>
    <w:r w:rsidR="00B3648A">
      <w:t xml:space="preserve">éance </w:t>
    </w:r>
    <w:r w:rsidR="00D81F7A">
      <w:t>15</w:t>
    </w:r>
    <w:r w:rsidR="00B3648A">
      <w:t xml:space="preserve"> </w:t>
    </w:r>
    <w:r>
      <w:t xml:space="preserve">Laboratoire </w:t>
    </w:r>
    <w:r w:rsidR="00D81F7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29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260B4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32CD7"/>
    <w:multiLevelType w:val="hybridMultilevel"/>
    <w:tmpl w:val="6584CF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E2EB4"/>
    <w:multiLevelType w:val="hybridMultilevel"/>
    <w:tmpl w:val="B5480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7A21"/>
    <w:multiLevelType w:val="multilevel"/>
    <w:tmpl w:val="220A4A7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2524D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127A3"/>
    <w:multiLevelType w:val="hybridMultilevel"/>
    <w:tmpl w:val="B5480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B73CD"/>
    <w:multiLevelType w:val="hybridMultilevel"/>
    <w:tmpl w:val="064046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756ED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B062D"/>
    <w:multiLevelType w:val="hybridMultilevel"/>
    <w:tmpl w:val="0F86C8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36DBF"/>
    <w:multiLevelType w:val="hybridMultilevel"/>
    <w:tmpl w:val="B5480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43A3C"/>
    <w:multiLevelType w:val="hybridMultilevel"/>
    <w:tmpl w:val="AE1042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F15EAA"/>
    <w:multiLevelType w:val="hybridMultilevel"/>
    <w:tmpl w:val="0F86C8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8333E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22B28"/>
    <w:multiLevelType w:val="hybridMultilevel"/>
    <w:tmpl w:val="28A48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A4A651C"/>
    <w:multiLevelType w:val="hybridMultilevel"/>
    <w:tmpl w:val="AE1042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736D1"/>
    <w:multiLevelType w:val="hybridMultilevel"/>
    <w:tmpl w:val="3DF69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22D5F"/>
    <w:multiLevelType w:val="hybridMultilevel"/>
    <w:tmpl w:val="28A48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F1C28"/>
    <w:multiLevelType w:val="hybridMultilevel"/>
    <w:tmpl w:val="2F5AEF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39685">
    <w:abstractNumId w:val="17"/>
    <w:lvlOverride w:ilvl="0">
      <w:startOverride w:val="1"/>
    </w:lvlOverride>
  </w:num>
  <w:num w:numId="2" w16cid:durableId="1740323605">
    <w:abstractNumId w:val="2"/>
  </w:num>
  <w:num w:numId="3" w16cid:durableId="986668911">
    <w:abstractNumId w:val="19"/>
  </w:num>
  <w:num w:numId="4" w16cid:durableId="1580283441">
    <w:abstractNumId w:val="7"/>
  </w:num>
  <w:num w:numId="5" w16cid:durableId="58865881">
    <w:abstractNumId w:val="15"/>
  </w:num>
  <w:num w:numId="6" w16cid:durableId="825897897">
    <w:abstractNumId w:val="10"/>
  </w:num>
  <w:num w:numId="7" w16cid:durableId="411975624">
    <w:abstractNumId w:val="4"/>
  </w:num>
  <w:num w:numId="8" w16cid:durableId="751464852">
    <w:abstractNumId w:val="0"/>
  </w:num>
  <w:num w:numId="9" w16cid:durableId="2038694932">
    <w:abstractNumId w:val="5"/>
  </w:num>
  <w:num w:numId="10" w16cid:durableId="466430735">
    <w:abstractNumId w:val="1"/>
  </w:num>
  <w:num w:numId="11" w16cid:durableId="1436366719">
    <w:abstractNumId w:val="8"/>
  </w:num>
  <w:num w:numId="12" w16cid:durableId="1580405870">
    <w:abstractNumId w:val="20"/>
  </w:num>
  <w:num w:numId="13" w16cid:durableId="1209103982">
    <w:abstractNumId w:val="16"/>
  </w:num>
  <w:num w:numId="14" w16cid:durableId="643970421">
    <w:abstractNumId w:val="18"/>
  </w:num>
  <w:num w:numId="15" w16cid:durableId="1273632967">
    <w:abstractNumId w:val="9"/>
  </w:num>
  <w:num w:numId="16" w16cid:durableId="1165392369">
    <w:abstractNumId w:val="13"/>
  </w:num>
  <w:num w:numId="17" w16cid:durableId="1639648186">
    <w:abstractNumId w:val="14"/>
  </w:num>
  <w:num w:numId="18" w16cid:durableId="2029942540">
    <w:abstractNumId w:val="12"/>
  </w:num>
  <w:num w:numId="19" w16cid:durableId="284698360">
    <w:abstractNumId w:val="11"/>
  </w:num>
  <w:num w:numId="20" w16cid:durableId="1870097244">
    <w:abstractNumId w:val="21"/>
  </w:num>
  <w:num w:numId="21" w16cid:durableId="234321041">
    <w:abstractNumId w:val="6"/>
  </w:num>
  <w:num w:numId="22" w16cid:durableId="1486433149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revisionView w:markup="0" w:insDel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25EF"/>
    <w:rsid w:val="0000393F"/>
    <w:rsid w:val="000045A2"/>
    <w:rsid w:val="00014BCB"/>
    <w:rsid w:val="00016A09"/>
    <w:rsid w:val="000223F6"/>
    <w:rsid w:val="0002464F"/>
    <w:rsid w:val="00025E33"/>
    <w:rsid w:val="00026B72"/>
    <w:rsid w:val="00030848"/>
    <w:rsid w:val="00031B12"/>
    <w:rsid w:val="00032506"/>
    <w:rsid w:val="00033E2F"/>
    <w:rsid w:val="00033E58"/>
    <w:rsid w:val="00034D5D"/>
    <w:rsid w:val="00035741"/>
    <w:rsid w:val="000359A7"/>
    <w:rsid w:val="00035C7E"/>
    <w:rsid w:val="00036922"/>
    <w:rsid w:val="00037E40"/>
    <w:rsid w:val="00041539"/>
    <w:rsid w:val="000440BA"/>
    <w:rsid w:val="00044576"/>
    <w:rsid w:val="0004539A"/>
    <w:rsid w:val="00050A7F"/>
    <w:rsid w:val="00050D72"/>
    <w:rsid w:val="00051253"/>
    <w:rsid w:val="00053DD8"/>
    <w:rsid w:val="00066984"/>
    <w:rsid w:val="00073108"/>
    <w:rsid w:val="0007398F"/>
    <w:rsid w:val="00073BF4"/>
    <w:rsid w:val="00074503"/>
    <w:rsid w:val="00074C65"/>
    <w:rsid w:val="00081E5B"/>
    <w:rsid w:val="00082260"/>
    <w:rsid w:val="00086FDF"/>
    <w:rsid w:val="00096E9F"/>
    <w:rsid w:val="000974AA"/>
    <w:rsid w:val="00097EB8"/>
    <w:rsid w:val="000A0085"/>
    <w:rsid w:val="000A341C"/>
    <w:rsid w:val="000A57B1"/>
    <w:rsid w:val="000A601C"/>
    <w:rsid w:val="000A6206"/>
    <w:rsid w:val="000B0D93"/>
    <w:rsid w:val="000B119C"/>
    <w:rsid w:val="000C1240"/>
    <w:rsid w:val="000C2C8B"/>
    <w:rsid w:val="000C5B37"/>
    <w:rsid w:val="000D0699"/>
    <w:rsid w:val="000D4B99"/>
    <w:rsid w:val="000E13BD"/>
    <w:rsid w:val="000E230D"/>
    <w:rsid w:val="000E2CBB"/>
    <w:rsid w:val="000E3EB2"/>
    <w:rsid w:val="000E4E17"/>
    <w:rsid w:val="000E51AA"/>
    <w:rsid w:val="000E7516"/>
    <w:rsid w:val="000F0211"/>
    <w:rsid w:val="000F22D0"/>
    <w:rsid w:val="000F4766"/>
    <w:rsid w:val="000F5112"/>
    <w:rsid w:val="001013C4"/>
    <w:rsid w:val="00101C9E"/>
    <w:rsid w:val="00111D92"/>
    <w:rsid w:val="001141A7"/>
    <w:rsid w:val="00114C1C"/>
    <w:rsid w:val="00115E45"/>
    <w:rsid w:val="001178C7"/>
    <w:rsid w:val="00121F4B"/>
    <w:rsid w:val="00122A0C"/>
    <w:rsid w:val="00123228"/>
    <w:rsid w:val="00131306"/>
    <w:rsid w:val="001316BC"/>
    <w:rsid w:val="001317B2"/>
    <w:rsid w:val="00134168"/>
    <w:rsid w:val="001344C3"/>
    <w:rsid w:val="001420F9"/>
    <w:rsid w:val="001461A3"/>
    <w:rsid w:val="0014638C"/>
    <w:rsid w:val="001545F0"/>
    <w:rsid w:val="00156BF6"/>
    <w:rsid w:val="001643F3"/>
    <w:rsid w:val="00166867"/>
    <w:rsid w:val="00172394"/>
    <w:rsid w:val="001737DB"/>
    <w:rsid w:val="00174B43"/>
    <w:rsid w:val="001774DC"/>
    <w:rsid w:val="00177544"/>
    <w:rsid w:val="0018027A"/>
    <w:rsid w:val="00184313"/>
    <w:rsid w:val="00191315"/>
    <w:rsid w:val="00194084"/>
    <w:rsid w:val="00195EDD"/>
    <w:rsid w:val="001966B2"/>
    <w:rsid w:val="00196854"/>
    <w:rsid w:val="00197CEB"/>
    <w:rsid w:val="001A040D"/>
    <w:rsid w:val="001A0A3E"/>
    <w:rsid w:val="001A25A0"/>
    <w:rsid w:val="001A4D3F"/>
    <w:rsid w:val="001B0166"/>
    <w:rsid w:val="001B0388"/>
    <w:rsid w:val="001B0EA3"/>
    <w:rsid w:val="001B1EC3"/>
    <w:rsid w:val="001B2327"/>
    <w:rsid w:val="001B2CD7"/>
    <w:rsid w:val="001B40C0"/>
    <w:rsid w:val="001B585A"/>
    <w:rsid w:val="001B5D62"/>
    <w:rsid w:val="001B76BF"/>
    <w:rsid w:val="001B7F8B"/>
    <w:rsid w:val="001C087D"/>
    <w:rsid w:val="001C2715"/>
    <w:rsid w:val="001C368C"/>
    <w:rsid w:val="001C44A3"/>
    <w:rsid w:val="001C69EF"/>
    <w:rsid w:val="001D2898"/>
    <w:rsid w:val="001D2DC5"/>
    <w:rsid w:val="001D5D02"/>
    <w:rsid w:val="001F0246"/>
    <w:rsid w:val="001F0606"/>
    <w:rsid w:val="001F750A"/>
    <w:rsid w:val="001F7F00"/>
    <w:rsid w:val="00202CD7"/>
    <w:rsid w:val="00203A45"/>
    <w:rsid w:val="00207F77"/>
    <w:rsid w:val="0021189E"/>
    <w:rsid w:val="0021269E"/>
    <w:rsid w:val="00212B36"/>
    <w:rsid w:val="00212F44"/>
    <w:rsid w:val="00213C3E"/>
    <w:rsid w:val="002146ED"/>
    <w:rsid w:val="00216B01"/>
    <w:rsid w:val="00216F3D"/>
    <w:rsid w:val="0022112A"/>
    <w:rsid w:val="00224105"/>
    <w:rsid w:val="00226831"/>
    <w:rsid w:val="00231931"/>
    <w:rsid w:val="00231D27"/>
    <w:rsid w:val="00234789"/>
    <w:rsid w:val="00234C76"/>
    <w:rsid w:val="00240C08"/>
    <w:rsid w:val="00242306"/>
    <w:rsid w:val="00242827"/>
    <w:rsid w:val="002453B3"/>
    <w:rsid w:val="00246B2E"/>
    <w:rsid w:val="00247D88"/>
    <w:rsid w:val="002500E0"/>
    <w:rsid w:val="00250831"/>
    <w:rsid w:val="00252973"/>
    <w:rsid w:val="00261175"/>
    <w:rsid w:val="00261FA3"/>
    <w:rsid w:val="002643DF"/>
    <w:rsid w:val="00265370"/>
    <w:rsid w:val="0026693F"/>
    <w:rsid w:val="0026753D"/>
    <w:rsid w:val="00272A83"/>
    <w:rsid w:val="00273BA3"/>
    <w:rsid w:val="002809FB"/>
    <w:rsid w:val="00281527"/>
    <w:rsid w:val="00283095"/>
    <w:rsid w:val="002837DF"/>
    <w:rsid w:val="002838D4"/>
    <w:rsid w:val="0029040A"/>
    <w:rsid w:val="002913EA"/>
    <w:rsid w:val="00291956"/>
    <w:rsid w:val="00291FF1"/>
    <w:rsid w:val="002925D9"/>
    <w:rsid w:val="00293877"/>
    <w:rsid w:val="00294538"/>
    <w:rsid w:val="00294642"/>
    <w:rsid w:val="002A01D7"/>
    <w:rsid w:val="002A3B4D"/>
    <w:rsid w:val="002A444E"/>
    <w:rsid w:val="002A6A22"/>
    <w:rsid w:val="002A72DF"/>
    <w:rsid w:val="002B1D13"/>
    <w:rsid w:val="002B2A44"/>
    <w:rsid w:val="002B3C8F"/>
    <w:rsid w:val="002B4E81"/>
    <w:rsid w:val="002B6178"/>
    <w:rsid w:val="002B61D7"/>
    <w:rsid w:val="002B7832"/>
    <w:rsid w:val="002C1A3B"/>
    <w:rsid w:val="002C1F4E"/>
    <w:rsid w:val="002C5B90"/>
    <w:rsid w:val="002C7602"/>
    <w:rsid w:val="002D311F"/>
    <w:rsid w:val="002D58C7"/>
    <w:rsid w:val="002E0E36"/>
    <w:rsid w:val="002E18F6"/>
    <w:rsid w:val="002E19E4"/>
    <w:rsid w:val="002E28C8"/>
    <w:rsid w:val="002E61BD"/>
    <w:rsid w:val="002E6DD5"/>
    <w:rsid w:val="002F05E3"/>
    <w:rsid w:val="002F1C8F"/>
    <w:rsid w:val="002F205F"/>
    <w:rsid w:val="002F2E71"/>
    <w:rsid w:val="003021B1"/>
    <w:rsid w:val="0030440B"/>
    <w:rsid w:val="003044E7"/>
    <w:rsid w:val="003046E5"/>
    <w:rsid w:val="0030497F"/>
    <w:rsid w:val="00305784"/>
    <w:rsid w:val="00305CEA"/>
    <w:rsid w:val="00307806"/>
    <w:rsid w:val="00307985"/>
    <w:rsid w:val="00310A61"/>
    <w:rsid w:val="00317312"/>
    <w:rsid w:val="00317614"/>
    <w:rsid w:val="00320E48"/>
    <w:rsid w:val="0032156B"/>
    <w:rsid w:val="00322E36"/>
    <w:rsid w:val="00325A87"/>
    <w:rsid w:val="0033132C"/>
    <w:rsid w:val="00331D17"/>
    <w:rsid w:val="003320BF"/>
    <w:rsid w:val="00332A8A"/>
    <w:rsid w:val="0033416D"/>
    <w:rsid w:val="0033515C"/>
    <w:rsid w:val="00335670"/>
    <w:rsid w:val="00340D10"/>
    <w:rsid w:val="00341021"/>
    <w:rsid w:val="00341BB7"/>
    <w:rsid w:val="003455F5"/>
    <w:rsid w:val="003478DF"/>
    <w:rsid w:val="0035001D"/>
    <w:rsid w:val="00350228"/>
    <w:rsid w:val="00350BB9"/>
    <w:rsid w:val="00351B98"/>
    <w:rsid w:val="003528AC"/>
    <w:rsid w:val="00357123"/>
    <w:rsid w:val="00363A1C"/>
    <w:rsid w:val="00364273"/>
    <w:rsid w:val="00375F14"/>
    <w:rsid w:val="00376A54"/>
    <w:rsid w:val="00380FFD"/>
    <w:rsid w:val="00381B3A"/>
    <w:rsid w:val="003825B6"/>
    <w:rsid w:val="00387046"/>
    <w:rsid w:val="003875EB"/>
    <w:rsid w:val="00391CFB"/>
    <w:rsid w:val="003950F1"/>
    <w:rsid w:val="00395B5E"/>
    <w:rsid w:val="00395FD6"/>
    <w:rsid w:val="003967EB"/>
    <w:rsid w:val="00396859"/>
    <w:rsid w:val="003A3800"/>
    <w:rsid w:val="003A6FEA"/>
    <w:rsid w:val="003A7B1C"/>
    <w:rsid w:val="003B2F05"/>
    <w:rsid w:val="003B454B"/>
    <w:rsid w:val="003B4C01"/>
    <w:rsid w:val="003C06B5"/>
    <w:rsid w:val="003C1B07"/>
    <w:rsid w:val="003C1C85"/>
    <w:rsid w:val="003C1FDD"/>
    <w:rsid w:val="003C3D36"/>
    <w:rsid w:val="003C53EB"/>
    <w:rsid w:val="003C6CC7"/>
    <w:rsid w:val="003D1D58"/>
    <w:rsid w:val="003D6988"/>
    <w:rsid w:val="003E1253"/>
    <w:rsid w:val="003E2326"/>
    <w:rsid w:val="003E2A4F"/>
    <w:rsid w:val="003E2D77"/>
    <w:rsid w:val="003E3AED"/>
    <w:rsid w:val="003E4751"/>
    <w:rsid w:val="003E504F"/>
    <w:rsid w:val="003E5F9E"/>
    <w:rsid w:val="003E7B93"/>
    <w:rsid w:val="003F10C4"/>
    <w:rsid w:val="003F3955"/>
    <w:rsid w:val="003F435A"/>
    <w:rsid w:val="003F6E3B"/>
    <w:rsid w:val="0040228A"/>
    <w:rsid w:val="00403C9C"/>
    <w:rsid w:val="00403EAA"/>
    <w:rsid w:val="004047ED"/>
    <w:rsid w:val="00407130"/>
    <w:rsid w:val="004100F0"/>
    <w:rsid w:val="0041099F"/>
    <w:rsid w:val="004129AA"/>
    <w:rsid w:val="00413B8E"/>
    <w:rsid w:val="004141AA"/>
    <w:rsid w:val="004202FB"/>
    <w:rsid w:val="00420BCF"/>
    <w:rsid w:val="00422562"/>
    <w:rsid w:val="0042283B"/>
    <w:rsid w:val="00425320"/>
    <w:rsid w:val="00431A0D"/>
    <w:rsid w:val="00433FE4"/>
    <w:rsid w:val="004406CB"/>
    <w:rsid w:val="00440934"/>
    <w:rsid w:val="00440B8A"/>
    <w:rsid w:val="004416F2"/>
    <w:rsid w:val="0044560F"/>
    <w:rsid w:val="00447C97"/>
    <w:rsid w:val="0045054F"/>
    <w:rsid w:val="00454710"/>
    <w:rsid w:val="00454A92"/>
    <w:rsid w:val="00460619"/>
    <w:rsid w:val="00460B53"/>
    <w:rsid w:val="00461769"/>
    <w:rsid w:val="0046447C"/>
    <w:rsid w:val="00465BD7"/>
    <w:rsid w:val="00466EF3"/>
    <w:rsid w:val="00467C62"/>
    <w:rsid w:val="0047047A"/>
    <w:rsid w:val="004716F3"/>
    <w:rsid w:val="00471B1E"/>
    <w:rsid w:val="004817CE"/>
    <w:rsid w:val="00481CD6"/>
    <w:rsid w:val="0048276C"/>
    <w:rsid w:val="00483D42"/>
    <w:rsid w:val="00485F7E"/>
    <w:rsid w:val="00491566"/>
    <w:rsid w:val="00493F3B"/>
    <w:rsid w:val="004955A7"/>
    <w:rsid w:val="004965C1"/>
    <w:rsid w:val="00497C34"/>
    <w:rsid w:val="00497FB0"/>
    <w:rsid w:val="004A190F"/>
    <w:rsid w:val="004A2CFF"/>
    <w:rsid w:val="004A37C8"/>
    <w:rsid w:val="004A3B63"/>
    <w:rsid w:val="004A4751"/>
    <w:rsid w:val="004A67F6"/>
    <w:rsid w:val="004B078C"/>
    <w:rsid w:val="004B26DE"/>
    <w:rsid w:val="004B35CA"/>
    <w:rsid w:val="004B7B14"/>
    <w:rsid w:val="004C102F"/>
    <w:rsid w:val="004C1512"/>
    <w:rsid w:val="004C33A7"/>
    <w:rsid w:val="004D30E2"/>
    <w:rsid w:val="004D59E2"/>
    <w:rsid w:val="004E50E2"/>
    <w:rsid w:val="004F1788"/>
    <w:rsid w:val="004F3061"/>
    <w:rsid w:val="004F5005"/>
    <w:rsid w:val="005006AD"/>
    <w:rsid w:val="00501835"/>
    <w:rsid w:val="005018C9"/>
    <w:rsid w:val="00502A7F"/>
    <w:rsid w:val="005041A3"/>
    <w:rsid w:val="0050476C"/>
    <w:rsid w:val="005053E1"/>
    <w:rsid w:val="00505F12"/>
    <w:rsid w:val="00506C48"/>
    <w:rsid w:val="00507484"/>
    <w:rsid w:val="0050750F"/>
    <w:rsid w:val="00507A22"/>
    <w:rsid w:val="00513114"/>
    <w:rsid w:val="00516057"/>
    <w:rsid w:val="005169B1"/>
    <w:rsid w:val="005179E9"/>
    <w:rsid w:val="005210F7"/>
    <w:rsid w:val="00521685"/>
    <w:rsid w:val="00521D49"/>
    <w:rsid w:val="005221BC"/>
    <w:rsid w:val="00522E21"/>
    <w:rsid w:val="005237B7"/>
    <w:rsid w:val="00523F1E"/>
    <w:rsid w:val="005267F2"/>
    <w:rsid w:val="005306F0"/>
    <w:rsid w:val="0053168E"/>
    <w:rsid w:val="00531CDF"/>
    <w:rsid w:val="00532090"/>
    <w:rsid w:val="00532B1D"/>
    <w:rsid w:val="00533185"/>
    <w:rsid w:val="005336B4"/>
    <w:rsid w:val="00534126"/>
    <w:rsid w:val="005352E9"/>
    <w:rsid w:val="005359D9"/>
    <w:rsid w:val="00535D9A"/>
    <w:rsid w:val="00537338"/>
    <w:rsid w:val="005442B6"/>
    <w:rsid w:val="00546C44"/>
    <w:rsid w:val="005471A2"/>
    <w:rsid w:val="0055160A"/>
    <w:rsid w:val="00551E5C"/>
    <w:rsid w:val="00554A9F"/>
    <w:rsid w:val="005567F4"/>
    <w:rsid w:val="00556BD0"/>
    <w:rsid w:val="00557CF5"/>
    <w:rsid w:val="005612AB"/>
    <w:rsid w:val="005675A9"/>
    <w:rsid w:val="00571E71"/>
    <w:rsid w:val="00572D3E"/>
    <w:rsid w:val="00574217"/>
    <w:rsid w:val="00575818"/>
    <w:rsid w:val="00575F75"/>
    <w:rsid w:val="00581BC3"/>
    <w:rsid w:val="00582CAE"/>
    <w:rsid w:val="00584D0A"/>
    <w:rsid w:val="005854AB"/>
    <w:rsid w:val="005858DC"/>
    <w:rsid w:val="00590320"/>
    <w:rsid w:val="0059089F"/>
    <w:rsid w:val="00590B2B"/>
    <w:rsid w:val="0059136A"/>
    <w:rsid w:val="0059324B"/>
    <w:rsid w:val="005939C8"/>
    <w:rsid w:val="00595177"/>
    <w:rsid w:val="00595706"/>
    <w:rsid w:val="005961C9"/>
    <w:rsid w:val="00597022"/>
    <w:rsid w:val="00597CB6"/>
    <w:rsid w:val="005A42FB"/>
    <w:rsid w:val="005A46C8"/>
    <w:rsid w:val="005A5410"/>
    <w:rsid w:val="005A6A33"/>
    <w:rsid w:val="005A705C"/>
    <w:rsid w:val="005B1412"/>
    <w:rsid w:val="005B4511"/>
    <w:rsid w:val="005B5439"/>
    <w:rsid w:val="005B746C"/>
    <w:rsid w:val="005C1878"/>
    <w:rsid w:val="005C18CB"/>
    <w:rsid w:val="005C2665"/>
    <w:rsid w:val="005C4BCF"/>
    <w:rsid w:val="005C61BC"/>
    <w:rsid w:val="005C643E"/>
    <w:rsid w:val="005D058B"/>
    <w:rsid w:val="005D185A"/>
    <w:rsid w:val="005D1BC6"/>
    <w:rsid w:val="005D2792"/>
    <w:rsid w:val="005D3E5A"/>
    <w:rsid w:val="005D3F1D"/>
    <w:rsid w:val="005D727D"/>
    <w:rsid w:val="005E1595"/>
    <w:rsid w:val="005E17BA"/>
    <w:rsid w:val="005E3E68"/>
    <w:rsid w:val="005E4D38"/>
    <w:rsid w:val="005E654C"/>
    <w:rsid w:val="005F0F22"/>
    <w:rsid w:val="005F0FAA"/>
    <w:rsid w:val="005F219F"/>
    <w:rsid w:val="005F3B48"/>
    <w:rsid w:val="005F4EE2"/>
    <w:rsid w:val="005F50AC"/>
    <w:rsid w:val="005F5FAD"/>
    <w:rsid w:val="005F7F3D"/>
    <w:rsid w:val="006011F6"/>
    <w:rsid w:val="00601562"/>
    <w:rsid w:val="00602B32"/>
    <w:rsid w:val="006063DA"/>
    <w:rsid w:val="0060665E"/>
    <w:rsid w:val="00611469"/>
    <w:rsid w:val="0061163D"/>
    <w:rsid w:val="006132CA"/>
    <w:rsid w:val="0061697C"/>
    <w:rsid w:val="006205BF"/>
    <w:rsid w:val="00622504"/>
    <w:rsid w:val="00631119"/>
    <w:rsid w:val="006336AD"/>
    <w:rsid w:val="00635ECB"/>
    <w:rsid w:val="006409C5"/>
    <w:rsid w:val="00647C1A"/>
    <w:rsid w:val="00647DD9"/>
    <w:rsid w:val="00651D50"/>
    <w:rsid w:val="006523EF"/>
    <w:rsid w:val="00654DFC"/>
    <w:rsid w:val="00655BB8"/>
    <w:rsid w:val="00660404"/>
    <w:rsid w:val="00661835"/>
    <w:rsid w:val="0066199C"/>
    <w:rsid w:val="00662E4A"/>
    <w:rsid w:val="00664F67"/>
    <w:rsid w:val="00666C2D"/>
    <w:rsid w:val="00670CFA"/>
    <w:rsid w:val="0067385F"/>
    <w:rsid w:val="00675CD2"/>
    <w:rsid w:val="006765EA"/>
    <w:rsid w:val="00680FCC"/>
    <w:rsid w:val="00682A24"/>
    <w:rsid w:val="006871B0"/>
    <w:rsid w:val="00687407"/>
    <w:rsid w:val="006902D5"/>
    <w:rsid w:val="00693150"/>
    <w:rsid w:val="00694458"/>
    <w:rsid w:val="0069785A"/>
    <w:rsid w:val="006A6AA6"/>
    <w:rsid w:val="006A6FD1"/>
    <w:rsid w:val="006B19D4"/>
    <w:rsid w:val="006B2B11"/>
    <w:rsid w:val="006B5F92"/>
    <w:rsid w:val="006B66FF"/>
    <w:rsid w:val="006B70F7"/>
    <w:rsid w:val="006C07B6"/>
    <w:rsid w:val="006C146D"/>
    <w:rsid w:val="006C16DA"/>
    <w:rsid w:val="006C1B9E"/>
    <w:rsid w:val="006C2CB1"/>
    <w:rsid w:val="006D2C0E"/>
    <w:rsid w:val="006D483F"/>
    <w:rsid w:val="006D6483"/>
    <w:rsid w:val="006E0268"/>
    <w:rsid w:val="006E2523"/>
    <w:rsid w:val="006E4404"/>
    <w:rsid w:val="006E4978"/>
    <w:rsid w:val="006E6205"/>
    <w:rsid w:val="006F05B8"/>
    <w:rsid w:val="006F0627"/>
    <w:rsid w:val="006F0C05"/>
    <w:rsid w:val="006F375F"/>
    <w:rsid w:val="006F390E"/>
    <w:rsid w:val="00702AEC"/>
    <w:rsid w:val="00710490"/>
    <w:rsid w:val="00711DF8"/>
    <w:rsid w:val="00715945"/>
    <w:rsid w:val="0072271B"/>
    <w:rsid w:val="00723BE4"/>
    <w:rsid w:val="0072423E"/>
    <w:rsid w:val="007244B2"/>
    <w:rsid w:val="007257F1"/>
    <w:rsid w:val="007266C4"/>
    <w:rsid w:val="0072720B"/>
    <w:rsid w:val="00727391"/>
    <w:rsid w:val="007338FB"/>
    <w:rsid w:val="00735909"/>
    <w:rsid w:val="00737C4F"/>
    <w:rsid w:val="00744522"/>
    <w:rsid w:val="00744BAC"/>
    <w:rsid w:val="00745D1D"/>
    <w:rsid w:val="00746972"/>
    <w:rsid w:val="00747BE6"/>
    <w:rsid w:val="007542FE"/>
    <w:rsid w:val="00754711"/>
    <w:rsid w:val="007613FE"/>
    <w:rsid w:val="007623DB"/>
    <w:rsid w:val="007646AA"/>
    <w:rsid w:val="007670D0"/>
    <w:rsid w:val="0077646F"/>
    <w:rsid w:val="0077705E"/>
    <w:rsid w:val="007774B3"/>
    <w:rsid w:val="007828A8"/>
    <w:rsid w:val="00783178"/>
    <w:rsid w:val="00784D85"/>
    <w:rsid w:val="00791139"/>
    <w:rsid w:val="0079160A"/>
    <w:rsid w:val="00791824"/>
    <w:rsid w:val="00791C2F"/>
    <w:rsid w:val="00793839"/>
    <w:rsid w:val="00793B99"/>
    <w:rsid w:val="00793C19"/>
    <w:rsid w:val="00793CFF"/>
    <w:rsid w:val="00797777"/>
    <w:rsid w:val="00797E5F"/>
    <w:rsid w:val="007A03F0"/>
    <w:rsid w:val="007A3321"/>
    <w:rsid w:val="007A5116"/>
    <w:rsid w:val="007A6F7C"/>
    <w:rsid w:val="007A7BBE"/>
    <w:rsid w:val="007B2EC0"/>
    <w:rsid w:val="007B4D01"/>
    <w:rsid w:val="007B5EA8"/>
    <w:rsid w:val="007B666E"/>
    <w:rsid w:val="007C13F2"/>
    <w:rsid w:val="007C43DB"/>
    <w:rsid w:val="007D7941"/>
    <w:rsid w:val="007E0093"/>
    <w:rsid w:val="007E04C9"/>
    <w:rsid w:val="007E42D7"/>
    <w:rsid w:val="007E52A8"/>
    <w:rsid w:val="007F000D"/>
    <w:rsid w:val="007F2CDC"/>
    <w:rsid w:val="007F59BB"/>
    <w:rsid w:val="007F6215"/>
    <w:rsid w:val="007F70F2"/>
    <w:rsid w:val="00800EDB"/>
    <w:rsid w:val="00804DB3"/>
    <w:rsid w:val="00805243"/>
    <w:rsid w:val="008062A3"/>
    <w:rsid w:val="00806E26"/>
    <w:rsid w:val="00811154"/>
    <w:rsid w:val="008116A9"/>
    <w:rsid w:val="00812EB0"/>
    <w:rsid w:val="008202F5"/>
    <w:rsid w:val="00822DAA"/>
    <w:rsid w:val="008240B8"/>
    <w:rsid w:val="00824E44"/>
    <w:rsid w:val="00825AB1"/>
    <w:rsid w:val="008261BB"/>
    <w:rsid w:val="00826514"/>
    <w:rsid w:val="00831C8A"/>
    <w:rsid w:val="00834F25"/>
    <w:rsid w:val="008405BD"/>
    <w:rsid w:val="00841406"/>
    <w:rsid w:val="008439A9"/>
    <w:rsid w:val="00843BE4"/>
    <w:rsid w:val="00843D14"/>
    <w:rsid w:val="00852B2F"/>
    <w:rsid w:val="00853636"/>
    <w:rsid w:val="00864572"/>
    <w:rsid w:val="00867049"/>
    <w:rsid w:val="00867F73"/>
    <w:rsid w:val="00873ECD"/>
    <w:rsid w:val="00874F37"/>
    <w:rsid w:val="00880E59"/>
    <w:rsid w:val="0088147A"/>
    <w:rsid w:val="008828C0"/>
    <w:rsid w:val="008851B4"/>
    <w:rsid w:val="00885A54"/>
    <w:rsid w:val="0089073D"/>
    <w:rsid w:val="00891549"/>
    <w:rsid w:val="00892752"/>
    <w:rsid w:val="00892F5E"/>
    <w:rsid w:val="00893408"/>
    <w:rsid w:val="00893A04"/>
    <w:rsid w:val="00895E3E"/>
    <w:rsid w:val="008966E0"/>
    <w:rsid w:val="00896A40"/>
    <w:rsid w:val="008A0455"/>
    <w:rsid w:val="008A0548"/>
    <w:rsid w:val="008A1BA9"/>
    <w:rsid w:val="008A1CA2"/>
    <w:rsid w:val="008A3358"/>
    <w:rsid w:val="008A686A"/>
    <w:rsid w:val="008A7602"/>
    <w:rsid w:val="008B10DB"/>
    <w:rsid w:val="008B15A0"/>
    <w:rsid w:val="008B223C"/>
    <w:rsid w:val="008B34E9"/>
    <w:rsid w:val="008B3500"/>
    <w:rsid w:val="008B66F7"/>
    <w:rsid w:val="008B7FB8"/>
    <w:rsid w:val="008C12EE"/>
    <w:rsid w:val="008C7B21"/>
    <w:rsid w:val="008D045B"/>
    <w:rsid w:val="008D1DAE"/>
    <w:rsid w:val="008D216A"/>
    <w:rsid w:val="008D41E2"/>
    <w:rsid w:val="008D5C35"/>
    <w:rsid w:val="008D7230"/>
    <w:rsid w:val="008E1E5B"/>
    <w:rsid w:val="008E2F60"/>
    <w:rsid w:val="008E4CA6"/>
    <w:rsid w:val="008E73D1"/>
    <w:rsid w:val="008F2F39"/>
    <w:rsid w:val="008F6FDE"/>
    <w:rsid w:val="009025CA"/>
    <w:rsid w:val="0090532F"/>
    <w:rsid w:val="0090720B"/>
    <w:rsid w:val="00911965"/>
    <w:rsid w:val="00912375"/>
    <w:rsid w:val="00912EE8"/>
    <w:rsid w:val="009139F8"/>
    <w:rsid w:val="0091583F"/>
    <w:rsid w:val="00915B1B"/>
    <w:rsid w:val="00915E91"/>
    <w:rsid w:val="00916B71"/>
    <w:rsid w:val="00920EDB"/>
    <w:rsid w:val="00922D20"/>
    <w:rsid w:val="00923F50"/>
    <w:rsid w:val="00924998"/>
    <w:rsid w:val="00925E82"/>
    <w:rsid w:val="009260B9"/>
    <w:rsid w:val="0092711E"/>
    <w:rsid w:val="00930034"/>
    <w:rsid w:val="0093079C"/>
    <w:rsid w:val="00933802"/>
    <w:rsid w:val="009356DE"/>
    <w:rsid w:val="00936634"/>
    <w:rsid w:val="00936F34"/>
    <w:rsid w:val="009379D4"/>
    <w:rsid w:val="009379DF"/>
    <w:rsid w:val="00940A48"/>
    <w:rsid w:val="0094568C"/>
    <w:rsid w:val="0094715D"/>
    <w:rsid w:val="00950B7C"/>
    <w:rsid w:val="00955247"/>
    <w:rsid w:val="0095550A"/>
    <w:rsid w:val="00955F67"/>
    <w:rsid w:val="0095628C"/>
    <w:rsid w:val="00956B39"/>
    <w:rsid w:val="009607D5"/>
    <w:rsid w:val="0096371E"/>
    <w:rsid w:val="00963D67"/>
    <w:rsid w:val="009700C5"/>
    <w:rsid w:val="00970C51"/>
    <w:rsid w:val="00973369"/>
    <w:rsid w:val="00973EB2"/>
    <w:rsid w:val="0097603A"/>
    <w:rsid w:val="00984389"/>
    <w:rsid w:val="00984641"/>
    <w:rsid w:val="00990245"/>
    <w:rsid w:val="0099036B"/>
    <w:rsid w:val="00990E04"/>
    <w:rsid w:val="00991297"/>
    <w:rsid w:val="00992D31"/>
    <w:rsid w:val="00993C98"/>
    <w:rsid w:val="009A4B20"/>
    <w:rsid w:val="009A5741"/>
    <w:rsid w:val="009A5D82"/>
    <w:rsid w:val="009A5F99"/>
    <w:rsid w:val="009B07EF"/>
    <w:rsid w:val="009B31F5"/>
    <w:rsid w:val="009B4E63"/>
    <w:rsid w:val="009B60B6"/>
    <w:rsid w:val="009B6B47"/>
    <w:rsid w:val="009C6A4B"/>
    <w:rsid w:val="009C7363"/>
    <w:rsid w:val="009D0600"/>
    <w:rsid w:val="009D2ECC"/>
    <w:rsid w:val="009D3200"/>
    <w:rsid w:val="009D37C7"/>
    <w:rsid w:val="009D3BBD"/>
    <w:rsid w:val="009E264A"/>
    <w:rsid w:val="009E2867"/>
    <w:rsid w:val="009E4A65"/>
    <w:rsid w:val="009E7B40"/>
    <w:rsid w:val="009F0835"/>
    <w:rsid w:val="009F4D8C"/>
    <w:rsid w:val="009F54E8"/>
    <w:rsid w:val="009F5E9D"/>
    <w:rsid w:val="009F6C1E"/>
    <w:rsid w:val="00A044B5"/>
    <w:rsid w:val="00A05272"/>
    <w:rsid w:val="00A061C4"/>
    <w:rsid w:val="00A06B05"/>
    <w:rsid w:val="00A1256C"/>
    <w:rsid w:val="00A13D44"/>
    <w:rsid w:val="00A15A72"/>
    <w:rsid w:val="00A169D9"/>
    <w:rsid w:val="00A17B5B"/>
    <w:rsid w:val="00A17EAB"/>
    <w:rsid w:val="00A205F8"/>
    <w:rsid w:val="00A20DC8"/>
    <w:rsid w:val="00A2408C"/>
    <w:rsid w:val="00A26C36"/>
    <w:rsid w:val="00A315D4"/>
    <w:rsid w:val="00A31E4F"/>
    <w:rsid w:val="00A32824"/>
    <w:rsid w:val="00A3485B"/>
    <w:rsid w:val="00A40EB0"/>
    <w:rsid w:val="00A43665"/>
    <w:rsid w:val="00A45B80"/>
    <w:rsid w:val="00A51B4E"/>
    <w:rsid w:val="00A52CA9"/>
    <w:rsid w:val="00A53F39"/>
    <w:rsid w:val="00A54698"/>
    <w:rsid w:val="00A5510D"/>
    <w:rsid w:val="00A556D0"/>
    <w:rsid w:val="00A631BC"/>
    <w:rsid w:val="00A650AE"/>
    <w:rsid w:val="00A70268"/>
    <w:rsid w:val="00A722C8"/>
    <w:rsid w:val="00A75484"/>
    <w:rsid w:val="00A767C0"/>
    <w:rsid w:val="00A7771E"/>
    <w:rsid w:val="00A811FF"/>
    <w:rsid w:val="00A8167B"/>
    <w:rsid w:val="00A828EF"/>
    <w:rsid w:val="00A82E2E"/>
    <w:rsid w:val="00A86B15"/>
    <w:rsid w:val="00A941BC"/>
    <w:rsid w:val="00A952C2"/>
    <w:rsid w:val="00A9558E"/>
    <w:rsid w:val="00A971AE"/>
    <w:rsid w:val="00A97692"/>
    <w:rsid w:val="00A97CBA"/>
    <w:rsid w:val="00AA0BD1"/>
    <w:rsid w:val="00AA359A"/>
    <w:rsid w:val="00AA38C3"/>
    <w:rsid w:val="00AA4F3C"/>
    <w:rsid w:val="00AA546C"/>
    <w:rsid w:val="00AB2D1B"/>
    <w:rsid w:val="00AB476E"/>
    <w:rsid w:val="00AB6B0A"/>
    <w:rsid w:val="00AB71AA"/>
    <w:rsid w:val="00AB78A5"/>
    <w:rsid w:val="00AB7DE5"/>
    <w:rsid w:val="00AC0BA6"/>
    <w:rsid w:val="00AC0EFD"/>
    <w:rsid w:val="00AC2267"/>
    <w:rsid w:val="00AC4A69"/>
    <w:rsid w:val="00AC50DF"/>
    <w:rsid w:val="00AC5D24"/>
    <w:rsid w:val="00AD01A0"/>
    <w:rsid w:val="00AD0230"/>
    <w:rsid w:val="00AD1202"/>
    <w:rsid w:val="00AD1D2D"/>
    <w:rsid w:val="00AD213B"/>
    <w:rsid w:val="00AD3993"/>
    <w:rsid w:val="00AD7DF2"/>
    <w:rsid w:val="00AE00D6"/>
    <w:rsid w:val="00AE0DE7"/>
    <w:rsid w:val="00AE134C"/>
    <w:rsid w:val="00AE2CBF"/>
    <w:rsid w:val="00AE5B04"/>
    <w:rsid w:val="00AE70A4"/>
    <w:rsid w:val="00AF064C"/>
    <w:rsid w:val="00AF124F"/>
    <w:rsid w:val="00AF20AE"/>
    <w:rsid w:val="00B05E09"/>
    <w:rsid w:val="00B068FE"/>
    <w:rsid w:val="00B07BAA"/>
    <w:rsid w:val="00B07CC6"/>
    <w:rsid w:val="00B12E38"/>
    <w:rsid w:val="00B1415A"/>
    <w:rsid w:val="00B1520E"/>
    <w:rsid w:val="00B15C9D"/>
    <w:rsid w:val="00B2015E"/>
    <w:rsid w:val="00B238E9"/>
    <w:rsid w:val="00B26A20"/>
    <w:rsid w:val="00B272D5"/>
    <w:rsid w:val="00B30CEE"/>
    <w:rsid w:val="00B32D3A"/>
    <w:rsid w:val="00B363C1"/>
    <w:rsid w:val="00B3648A"/>
    <w:rsid w:val="00B36864"/>
    <w:rsid w:val="00B36A1E"/>
    <w:rsid w:val="00B36ED9"/>
    <w:rsid w:val="00B375D2"/>
    <w:rsid w:val="00B40BDA"/>
    <w:rsid w:val="00B475B1"/>
    <w:rsid w:val="00B51B0C"/>
    <w:rsid w:val="00B52024"/>
    <w:rsid w:val="00B549AA"/>
    <w:rsid w:val="00B55BD4"/>
    <w:rsid w:val="00B61D5F"/>
    <w:rsid w:val="00B6329B"/>
    <w:rsid w:val="00B632B4"/>
    <w:rsid w:val="00B6342E"/>
    <w:rsid w:val="00B641FB"/>
    <w:rsid w:val="00B6430B"/>
    <w:rsid w:val="00B67365"/>
    <w:rsid w:val="00B70541"/>
    <w:rsid w:val="00B70A36"/>
    <w:rsid w:val="00B714AF"/>
    <w:rsid w:val="00B7171D"/>
    <w:rsid w:val="00B719EF"/>
    <w:rsid w:val="00B72F87"/>
    <w:rsid w:val="00B75529"/>
    <w:rsid w:val="00B759B5"/>
    <w:rsid w:val="00B773BC"/>
    <w:rsid w:val="00B80B7E"/>
    <w:rsid w:val="00B810B4"/>
    <w:rsid w:val="00B83034"/>
    <w:rsid w:val="00B84D75"/>
    <w:rsid w:val="00B9007E"/>
    <w:rsid w:val="00B9075B"/>
    <w:rsid w:val="00B94BA5"/>
    <w:rsid w:val="00B951AA"/>
    <w:rsid w:val="00BA006A"/>
    <w:rsid w:val="00BA19E3"/>
    <w:rsid w:val="00BA2107"/>
    <w:rsid w:val="00BA3FA5"/>
    <w:rsid w:val="00BA50C0"/>
    <w:rsid w:val="00BA5A8C"/>
    <w:rsid w:val="00BB01C5"/>
    <w:rsid w:val="00BB02A6"/>
    <w:rsid w:val="00BB40B6"/>
    <w:rsid w:val="00BB47F4"/>
    <w:rsid w:val="00BB48FD"/>
    <w:rsid w:val="00BB6037"/>
    <w:rsid w:val="00BB65F3"/>
    <w:rsid w:val="00BC15CA"/>
    <w:rsid w:val="00BC32C2"/>
    <w:rsid w:val="00BC3D58"/>
    <w:rsid w:val="00BC5552"/>
    <w:rsid w:val="00BC5559"/>
    <w:rsid w:val="00BD06F4"/>
    <w:rsid w:val="00BD13D6"/>
    <w:rsid w:val="00BD1732"/>
    <w:rsid w:val="00BD2BF9"/>
    <w:rsid w:val="00BE19C3"/>
    <w:rsid w:val="00BE2FB5"/>
    <w:rsid w:val="00BE6EBB"/>
    <w:rsid w:val="00BF2096"/>
    <w:rsid w:val="00BF3D3D"/>
    <w:rsid w:val="00BF5D61"/>
    <w:rsid w:val="00C00ADC"/>
    <w:rsid w:val="00C0263C"/>
    <w:rsid w:val="00C10AC5"/>
    <w:rsid w:val="00C12F0B"/>
    <w:rsid w:val="00C12F92"/>
    <w:rsid w:val="00C14309"/>
    <w:rsid w:val="00C165CA"/>
    <w:rsid w:val="00C16C2E"/>
    <w:rsid w:val="00C17FA3"/>
    <w:rsid w:val="00C20B8F"/>
    <w:rsid w:val="00C21E66"/>
    <w:rsid w:val="00C32A86"/>
    <w:rsid w:val="00C341BB"/>
    <w:rsid w:val="00C34DD5"/>
    <w:rsid w:val="00C35F56"/>
    <w:rsid w:val="00C42EB7"/>
    <w:rsid w:val="00C44DE0"/>
    <w:rsid w:val="00C45DD1"/>
    <w:rsid w:val="00C50CF7"/>
    <w:rsid w:val="00C50EA6"/>
    <w:rsid w:val="00C521DC"/>
    <w:rsid w:val="00C53982"/>
    <w:rsid w:val="00C572C7"/>
    <w:rsid w:val="00C64E0C"/>
    <w:rsid w:val="00C654F8"/>
    <w:rsid w:val="00C656AE"/>
    <w:rsid w:val="00C6591B"/>
    <w:rsid w:val="00C659FD"/>
    <w:rsid w:val="00C66175"/>
    <w:rsid w:val="00C66427"/>
    <w:rsid w:val="00C664DC"/>
    <w:rsid w:val="00C67BFE"/>
    <w:rsid w:val="00C70377"/>
    <w:rsid w:val="00C707EB"/>
    <w:rsid w:val="00C70847"/>
    <w:rsid w:val="00C71164"/>
    <w:rsid w:val="00C71E7E"/>
    <w:rsid w:val="00C727ED"/>
    <w:rsid w:val="00C741F8"/>
    <w:rsid w:val="00C75704"/>
    <w:rsid w:val="00C75FEC"/>
    <w:rsid w:val="00C817BE"/>
    <w:rsid w:val="00C82359"/>
    <w:rsid w:val="00C83402"/>
    <w:rsid w:val="00C834D9"/>
    <w:rsid w:val="00C878AE"/>
    <w:rsid w:val="00C908B8"/>
    <w:rsid w:val="00C91053"/>
    <w:rsid w:val="00C95F6C"/>
    <w:rsid w:val="00CA6D3C"/>
    <w:rsid w:val="00CA70A1"/>
    <w:rsid w:val="00CB102D"/>
    <w:rsid w:val="00CB1CC2"/>
    <w:rsid w:val="00CB26D6"/>
    <w:rsid w:val="00CB2F01"/>
    <w:rsid w:val="00CB3124"/>
    <w:rsid w:val="00CB3C93"/>
    <w:rsid w:val="00CC0720"/>
    <w:rsid w:val="00CC0B59"/>
    <w:rsid w:val="00CC12B3"/>
    <w:rsid w:val="00CC30B3"/>
    <w:rsid w:val="00CC32FB"/>
    <w:rsid w:val="00CC540E"/>
    <w:rsid w:val="00CC7583"/>
    <w:rsid w:val="00CD3631"/>
    <w:rsid w:val="00CD3A68"/>
    <w:rsid w:val="00CD4930"/>
    <w:rsid w:val="00CD5303"/>
    <w:rsid w:val="00CD5BA3"/>
    <w:rsid w:val="00CD66C0"/>
    <w:rsid w:val="00CF1F2F"/>
    <w:rsid w:val="00CF2174"/>
    <w:rsid w:val="00CF2378"/>
    <w:rsid w:val="00CF2FB4"/>
    <w:rsid w:val="00CF6F34"/>
    <w:rsid w:val="00CF79FF"/>
    <w:rsid w:val="00D05323"/>
    <w:rsid w:val="00D06782"/>
    <w:rsid w:val="00D075E5"/>
    <w:rsid w:val="00D11500"/>
    <w:rsid w:val="00D159CC"/>
    <w:rsid w:val="00D1618F"/>
    <w:rsid w:val="00D24CA9"/>
    <w:rsid w:val="00D261A9"/>
    <w:rsid w:val="00D26CE9"/>
    <w:rsid w:val="00D26D4A"/>
    <w:rsid w:val="00D32BCA"/>
    <w:rsid w:val="00D331FE"/>
    <w:rsid w:val="00D33AF8"/>
    <w:rsid w:val="00D34B1C"/>
    <w:rsid w:val="00D3559D"/>
    <w:rsid w:val="00D41233"/>
    <w:rsid w:val="00D4343E"/>
    <w:rsid w:val="00D451C6"/>
    <w:rsid w:val="00D50D2A"/>
    <w:rsid w:val="00D51DF2"/>
    <w:rsid w:val="00D51F02"/>
    <w:rsid w:val="00D542C1"/>
    <w:rsid w:val="00D666DB"/>
    <w:rsid w:val="00D701B4"/>
    <w:rsid w:val="00D72031"/>
    <w:rsid w:val="00D72BCC"/>
    <w:rsid w:val="00D73A75"/>
    <w:rsid w:val="00D74F00"/>
    <w:rsid w:val="00D762E0"/>
    <w:rsid w:val="00D81F7A"/>
    <w:rsid w:val="00D8638F"/>
    <w:rsid w:val="00D87D4E"/>
    <w:rsid w:val="00D92C59"/>
    <w:rsid w:val="00DA036F"/>
    <w:rsid w:val="00DA2AD7"/>
    <w:rsid w:val="00DA3FA6"/>
    <w:rsid w:val="00DA56EF"/>
    <w:rsid w:val="00DA64CE"/>
    <w:rsid w:val="00DB0350"/>
    <w:rsid w:val="00DB0490"/>
    <w:rsid w:val="00DB07A9"/>
    <w:rsid w:val="00DB0EFE"/>
    <w:rsid w:val="00DB5D20"/>
    <w:rsid w:val="00DB6A32"/>
    <w:rsid w:val="00DC0869"/>
    <w:rsid w:val="00DC1FF9"/>
    <w:rsid w:val="00DC2922"/>
    <w:rsid w:val="00DC3251"/>
    <w:rsid w:val="00DC3FF0"/>
    <w:rsid w:val="00DC4906"/>
    <w:rsid w:val="00DD0299"/>
    <w:rsid w:val="00DD1303"/>
    <w:rsid w:val="00DD203E"/>
    <w:rsid w:val="00DD2C80"/>
    <w:rsid w:val="00DD2D50"/>
    <w:rsid w:val="00DD5E36"/>
    <w:rsid w:val="00DD7CE9"/>
    <w:rsid w:val="00DE51F8"/>
    <w:rsid w:val="00DE77AA"/>
    <w:rsid w:val="00DF0079"/>
    <w:rsid w:val="00DF0B1A"/>
    <w:rsid w:val="00DF1AB4"/>
    <w:rsid w:val="00DF4980"/>
    <w:rsid w:val="00DF716D"/>
    <w:rsid w:val="00DF7428"/>
    <w:rsid w:val="00E00AC0"/>
    <w:rsid w:val="00E02FB1"/>
    <w:rsid w:val="00E10549"/>
    <w:rsid w:val="00E11A80"/>
    <w:rsid w:val="00E13921"/>
    <w:rsid w:val="00E13C16"/>
    <w:rsid w:val="00E14B7F"/>
    <w:rsid w:val="00E16628"/>
    <w:rsid w:val="00E1680B"/>
    <w:rsid w:val="00E16F4F"/>
    <w:rsid w:val="00E1741E"/>
    <w:rsid w:val="00E207C3"/>
    <w:rsid w:val="00E21721"/>
    <w:rsid w:val="00E24D1B"/>
    <w:rsid w:val="00E27FDB"/>
    <w:rsid w:val="00E30272"/>
    <w:rsid w:val="00E30D6C"/>
    <w:rsid w:val="00E31FBC"/>
    <w:rsid w:val="00E37767"/>
    <w:rsid w:val="00E41060"/>
    <w:rsid w:val="00E416F6"/>
    <w:rsid w:val="00E42335"/>
    <w:rsid w:val="00E42672"/>
    <w:rsid w:val="00E45171"/>
    <w:rsid w:val="00E46590"/>
    <w:rsid w:val="00E536D0"/>
    <w:rsid w:val="00E544F1"/>
    <w:rsid w:val="00E5749F"/>
    <w:rsid w:val="00E64393"/>
    <w:rsid w:val="00E644B3"/>
    <w:rsid w:val="00E65DD5"/>
    <w:rsid w:val="00E65DFF"/>
    <w:rsid w:val="00E65E4E"/>
    <w:rsid w:val="00E67115"/>
    <w:rsid w:val="00E7055D"/>
    <w:rsid w:val="00E76CAC"/>
    <w:rsid w:val="00E76F30"/>
    <w:rsid w:val="00E80CEB"/>
    <w:rsid w:val="00E865E6"/>
    <w:rsid w:val="00E86687"/>
    <w:rsid w:val="00E86DFF"/>
    <w:rsid w:val="00E904BC"/>
    <w:rsid w:val="00E9129A"/>
    <w:rsid w:val="00E9269D"/>
    <w:rsid w:val="00E97DB1"/>
    <w:rsid w:val="00EA54B3"/>
    <w:rsid w:val="00EA5D6E"/>
    <w:rsid w:val="00EA5F1F"/>
    <w:rsid w:val="00EC0771"/>
    <w:rsid w:val="00EC0A62"/>
    <w:rsid w:val="00EC3796"/>
    <w:rsid w:val="00EC4B56"/>
    <w:rsid w:val="00EC5601"/>
    <w:rsid w:val="00EC5A08"/>
    <w:rsid w:val="00ED0E67"/>
    <w:rsid w:val="00ED37C5"/>
    <w:rsid w:val="00ED58FD"/>
    <w:rsid w:val="00ED5C7D"/>
    <w:rsid w:val="00EE6B6E"/>
    <w:rsid w:val="00EE722B"/>
    <w:rsid w:val="00EF0745"/>
    <w:rsid w:val="00EF191F"/>
    <w:rsid w:val="00EF5C1B"/>
    <w:rsid w:val="00F007F3"/>
    <w:rsid w:val="00F02105"/>
    <w:rsid w:val="00F03A7B"/>
    <w:rsid w:val="00F050F8"/>
    <w:rsid w:val="00F12D95"/>
    <w:rsid w:val="00F12F94"/>
    <w:rsid w:val="00F2259B"/>
    <w:rsid w:val="00F23A0A"/>
    <w:rsid w:val="00F247F8"/>
    <w:rsid w:val="00F250EA"/>
    <w:rsid w:val="00F260F4"/>
    <w:rsid w:val="00F26231"/>
    <w:rsid w:val="00F265DE"/>
    <w:rsid w:val="00F271E1"/>
    <w:rsid w:val="00F27CE1"/>
    <w:rsid w:val="00F3127C"/>
    <w:rsid w:val="00F41478"/>
    <w:rsid w:val="00F43394"/>
    <w:rsid w:val="00F46218"/>
    <w:rsid w:val="00F46B6A"/>
    <w:rsid w:val="00F506B7"/>
    <w:rsid w:val="00F523EF"/>
    <w:rsid w:val="00F54562"/>
    <w:rsid w:val="00F54EEC"/>
    <w:rsid w:val="00F6030F"/>
    <w:rsid w:val="00F62BB7"/>
    <w:rsid w:val="00F6542A"/>
    <w:rsid w:val="00F662CC"/>
    <w:rsid w:val="00F67FFC"/>
    <w:rsid w:val="00F71029"/>
    <w:rsid w:val="00F71568"/>
    <w:rsid w:val="00F72B75"/>
    <w:rsid w:val="00F7389C"/>
    <w:rsid w:val="00F75A68"/>
    <w:rsid w:val="00F76E56"/>
    <w:rsid w:val="00F772F1"/>
    <w:rsid w:val="00F77813"/>
    <w:rsid w:val="00F80A55"/>
    <w:rsid w:val="00F80BE8"/>
    <w:rsid w:val="00F834AE"/>
    <w:rsid w:val="00F83776"/>
    <w:rsid w:val="00F84345"/>
    <w:rsid w:val="00F86A3E"/>
    <w:rsid w:val="00F90598"/>
    <w:rsid w:val="00F90FA2"/>
    <w:rsid w:val="00F91FA1"/>
    <w:rsid w:val="00F9233E"/>
    <w:rsid w:val="00F92DAE"/>
    <w:rsid w:val="00F93BCE"/>
    <w:rsid w:val="00F95CF3"/>
    <w:rsid w:val="00F974E3"/>
    <w:rsid w:val="00FA245A"/>
    <w:rsid w:val="00FB371F"/>
    <w:rsid w:val="00FB735E"/>
    <w:rsid w:val="00FB7432"/>
    <w:rsid w:val="00FB77DE"/>
    <w:rsid w:val="00FC095E"/>
    <w:rsid w:val="00FC4070"/>
    <w:rsid w:val="00FC5CAE"/>
    <w:rsid w:val="00FC6126"/>
    <w:rsid w:val="00FC673A"/>
    <w:rsid w:val="00FC6B87"/>
    <w:rsid w:val="00FC7D36"/>
    <w:rsid w:val="00FD1E99"/>
    <w:rsid w:val="00FD286C"/>
    <w:rsid w:val="00FD5115"/>
    <w:rsid w:val="00FD6BC1"/>
    <w:rsid w:val="00FD7235"/>
    <w:rsid w:val="00FD7236"/>
    <w:rsid w:val="00FD7253"/>
    <w:rsid w:val="00FE19DB"/>
    <w:rsid w:val="00FE36B3"/>
    <w:rsid w:val="00FE464B"/>
    <w:rsid w:val="00FE6284"/>
    <w:rsid w:val="00FE629C"/>
    <w:rsid w:val="00FE709D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character" w:styleId="Lienhypertextesuivivisit">
    <w:name w:val="FollowedHyperlink"/>
    <w:basedOn w:val="Policepardfaut"/>
    <w:uiPriority w:val="99"/>
    <w:semiHidden/>
    <w:unhideWhenUsed/>
    <w:rsid w:val="00B61D5F"/>
    <w:rPr>
      <w:color w:val="954F72" w:themeColor="followedHyperlink"/>
      <w:u w:val="single"/>
    </w:rPr>
  </w:style>
  <w:style w:type="paragraph" w:customStyle="1" w:styleId="Code">
    <w:name w:val="Code"/>
    <w:basedOn w:val="Normal"/>
    <w:link w:val="CodeCar"/>
    <w:qFormat/>
    <w:rsid w:val="004129A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autoSpaceDE w:val="0"/>
      <w:autoSpaceDN w:val="0"/>
      <w:adjustRightInd w:val="0"/>
      <w:spacing w:before="0" w:after="0" w:line="240" w:lineRule="auto"/>
      <w:ind w:left="360"/>
    </w:pPr>
    <w:rPr>
      <w:rFonts w:ascii="Cascadia Mono" w:hAnsi="Cascadia Mono" w:cs="Cascadia Mono"/>
      <w:color w:val="000000"/>
      <w:sz w:val="19"/>
      <w:szCs w:val="19"/>
      <w:lang w:val="en-CA"/>
    </w:rPr>
  </w:style>
  <w:style w:type="character" w:customStyle="1" w:styleId="CodeCar">
    <w:name w:val="Code Car"/>
    <w:basedOn w:val="Policepardfaut"/>
    <w:link w:val="Code"/>
    <w:rsid w:val="004129AA"/>
    <w:rPr>
      <w:rFonts w:ascii="Cascadia Mono" w:hAnsi="Cascadia Mono" w:cs="Cascadia Mono"/>
      <w:color w:val="000000"/>
      <w:sz w:val="19"/>
      <w:szCs w:val="19"/>
      <w:shd w:val="clear" w:color="auto" w:fill="D9E2F3" w:themeFill="accent1" w:themeFillTint="33"/>
      <w:lang w:val="en-CA"/>
    </w:rPr>
  </w:style>
  <w:style w:type="paragraph" w:customStyle="1" w:styleId="bleu">
    <w:name w:val="bleu"/>
    <w:basedOn w:val="Normal"/>
    <w:link w:val="bleuCar"/>
    <w:qFormat/>
    <w:rsid w:val="00F603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360"/>
    </w:pPr>
    <w:rPr>
      <w:rFonts w:ascii="Consolas" w:eastAsia="Times New Roman" w:hAnsi="Consolas" w:cs="Courier New"/>
      <w:color w:val="0000FF"/>
      <w:lang w:val="en-CA"/>
    </w:rPr>
  </w:style>
  <w:style w:type="character" w:customStyle="1" w:styleId="bleuCar">
    <w:name w:val="bleu Car"/>
    <w:basedOn w:val="Policepardfaut"/>
    <w:link w:val="bleu"/>
    <w:rsid w:val="00F6030F"/>
    <w:rPr>
      <w:rFonts w:ascii="Consolas" w:eastAsia="Times New Roman" w:hAnsi="Consolas" w:cs="Courier New"/>
      <w:color w:val="0000FF"/>
      <w:shd w:val="clear" w:color="auto" w:fill="D9E2F3" w:themeFill="accent1" w:themeFillTint="33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odeseven.github.io/toastr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deseven.github.io/toastr/demo.ht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2794</TotalTime>
  <Pages>9</Pages>
  <Words>2203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David Marsolais</cp:lastModifiedBy>
  <cp:revision>617</cp:revision>
  <dcterms:created xsi:type="dcterms:W3CDTF">2022-09-13T08:16:00Z</dcterms:created>
  <dcterms:modified xsi:type="dcterms:W3CDTF">2026-06-21T14:54:00Z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